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FC4359" w14:textId="77777777" w:rsidR="005A6A9B" w:rsidRDefault="002D080A" w:rsidP="002D080A">
      <w:pPr>
        <w:pStyle w:val="Ttulo1"/>
      </w:pPr>
      <w:r>
        <w:t>Resumen Tema 1 - Introducción</w:t>
      </w:r>
    </w:p>
    <w:p w14:paraId="73B057BD" w14:textId="77777777" w:rsidR="005A6A9B" w:rsidRDefault="002D080A">
      <w:pPr>
        <w:pStyle w:val="Ttulo2"/>
        <w:rPr>
          <w:b w:val="0"/>
        </w:rPr>
      </w:pPr>
      <w:r>
        <w:t xml:space="preserve">Redes </w:t>
      </w:r>
      <w:r>
        <w:sym w:font="Wingdings" w:char="F0E0"/>
      </w:r>
      <w:r>
        <w:t xml:space="preserve"> </w:t>
      </w:r>
      <w:r>
        <w:rPr>
          <w:b w:val="0"/>
        </w:rPr>
        <w:t xml:space="preserve">Conjunto de equipos informáticos conectados entre </w:t>
      </w:r>
      <w:proofErr w:type="spellStart"/>
      <w:r>
        <w:rPr>
          <w:b w:val="0"/>
        </w:rPr>
        <w:t>si</w:t>
      </w:r>
      <w:proofErr w:type="spellEnd"/>
      <w:r>
        <w:rPr>
          <w:b w:val="0"/>
        </w:rPr>
        <w:t xml:space="preserve"> que comparten información y recursos.</w:t>
      </w:r>
    </w:p>
    <w:p w14:paraId="4F22E685" w14:textId="77777777" w:rsidR="002D080A" w:rsidRDefault="002D080A" w:rsidP="002D080A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BA190" wp14:editId="78D1D50B">
                <wp:simplePos x="0" y="0"/>
                <wp:positionH relativeFrom="column">
                  <wp:posOffset>167005</wp:posOffset>
                </wp:positionH>
                <wp:positionV relativeFrom="paragraph">
                  <wp:posOffset>38735</wp:posOffset>
                </wp:positionV>
                <wp:extent cx="4780915" cy="176085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0915" cy="1760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D9677" w14:textId="77777777" w:rsidR="002D080A" w:rsidRDefault="002D080A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1F67BCFD" wp14:editId="69C9EB7B">
                                  <wp:extent cx="4598035" cy="1565758"/>
                                  <wp:effectExtent l="0" t="0" r="0" b="9525"/>
                                  <wp:docPr id="2" name="Imagen 2" descr="/Users/albertorodriguez/Desktop/Capturas/Captura de pantalla 2018-01-13 a las 13.34.5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/Users/albertorodriguez/Desktop/Capturas/Captura de pantalla 2018-01-13 a las 13.34.5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46810" cy="1582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DBA190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1" o:spid="_x0000_s1026" type="#_x0000_t202" style="position:absolute;margin-left:13.15pt;margin-top:3.05pt;width:376.45pt;height:138.6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" filled="f" stroked="f">
                <v:textbox style="mso-fit-shape-to-text:t">
                  <w:txbxContent>
                    <w:p w14:paraId="747D9677" w14:textId="77777777" w:rsidR="002D080A" w:rsidRDefault="002D080A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1F67BCFD" wp14:editId="69C9EB7B">
                            <wp:extent cx="4598035" cy="1565758"/>
                            <wp:effectExtent l="0" t="0" r="0" b="9525"/>
                            <wp:docPr id="2" name="Imagen 2" descr="/Users/albertorodriguez/Desktop/Capturas/Captura de pantalla 2018-01-13 a las 13.34.5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/Users/albertorodriguez/Desktop/Capturas/Captura de pantalla 2018-01-13 a las 13.34.5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46810" cy="1582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F255B6" w14:textId="77777777" w:rsidR="002D080A" w:rsidRDefault="002D080A" w:rsidP="002D080A"/>
    <w:p w14:paraId="53CECEFA" w14:textId="77777777" w:rsidR="002D080A" w:rsidRDefault="002D080A" w:rsidP="002D080A"/>
    <w:p w14:paraId="3FE73EF0" w14:textId="77777777" w:rsidR="002D080A" w:rsidRDefault="002D080A" w:rsidP="002D080A"/>
    <w:p w14:paraId="2566492B" w14:textId="77777777" w:rsidR="002D080A" w:rsidRDefault="002D080A" w:rsidP="002D080A"/>
    <w:p w14:paraId="6011B123" w14:textId="77777777" w:rsidR="002D080A" w:rsidRDefault="002D080A" w:rsidP="002D080A"/>
    <w:p w14:paraId="21C58699" w14:textId="77777777" w:rsidR="002D080A" w:rsidRPr="00035DEC" w:rsidRDefault="00035DEC" w:rsidP="002D080A">
      <w:pPr>
        <w:rPr>
          <w:b/>
        </w:rPr>
      </w:pPr>
      <w:r w:rsidRPr="00035DEC">
        <w:rPr>
          <w:b/>
        </w:rPr>
        <w:t>Medios de transmisión</w:t>
      </w:r>
    </w:p>
    <w:p w14:paraId="31C9713A" w14:textId="77777777" w:rsidR="00035DEC" w:rsidRDefault="00035DEC" w:rsidP="00035DEC">
      <w:pPr>
        <w:pStyle w:val="Prrafodelista"/>
        <w:numPr>
          <w:ilvl w:val="0"/>
          <w:numId w:val="5"/>
        </w:numPr>
      </w:pPr>
      <w:r>
        <w:t>Cable coaxial:</w:t>
      </w:r>
    </w:p>
    <w:p w14:paraId="18098927" w14:textId="77777777" w:rsidR="00035DEC" w:rsidRDefault="00035DEC" w:rsidP="00035DEC">
      <w:pPr>
        <w:pStyle w:val="Prrafodelista"/>
        <w:numPr>
          <w:ilvl w:val="0"/>
          <w:numId w:val="5"/>
        </w:numPr>
      </w:pPr>
      <w:r>
        <w:t>Cable Par Trenzado</w:t>
      </w:r>
    </w:p>
    <w:p w14:paraId="40DF50CB" w14:textId="77777777" w:rsidR="00035DEC" w:rsidRDefault="00035DEC" w:rsidP="00035DEC">
      <w:pPr>
        <w:pStyle w:val="Prrafodelista"/>
        <w:numPr>
          <w:ilvl w:val="1"/>
          <w:numId w:val="5"/>
        </w:numPr>
      </w:pPr>
      <w:r>
        <w:t xml:space="preserve">UTP: </w:t>
      </w:r>
      <w:proofErr w:type="spellStart"/>
      <w:r>
        <w:t>mas</w:t>
      </w:r>
      <w:proofErr w:type="spellEnd"/>
      <w:r>
        <w:t xml:space="preserve"> utilizado por su bajo costo</w:t>
      </w:r>
    </w:p>
    <w:p w14:paraId="522B5B5B" w14:textId="77777777" w:rsidR="00035DEC" w:rsidRDefault="00035DEC" w:rsidP="00035DEC">
      <w:pPr>
        <w:pStyle w:val="Prrafodelista"/>
        <w:numPr>
          <w:ilvl w:val="1"/>
          <w:numId w:val="5"/>
        </w:numPr>
      </w:pPr>
      <w:r>
        <w:t>STP</w:t>
      </w:r>
    </w:p>
    <w:p w14:paraId="645C8334" w14:textId="77777777" w:rsidR="00035DEC" w:rsidRDefault="00035DEC" w:rsidP="00035DEC">
      <w:pPr>
        <w:pStyle w:val="Prrafodelista"/>
        <w:numPr>
          <w:ilvl w:val="1"/>
          <w:numId w:val="5"/>
        </w:numPr>
      </w:pPr>
      <w:r>
        <w:t xml:space="preserve">FTP </w:t>
      </w:r>
    </w:p>
    <w:p w14:paraId="4C22573A" w14:textId="77777777" w:rsidR="00035DEC" w:rsidRDefault="00035DEC" w:rsidP="00035DEC">
      <w:pPr>
        <w:pStyle w:val="Prrafodelista"/>
        <w:numPr>
          <w:ilvl w:val="0"/>
          <w:numId w:val="5"/>
        </w:numPr>
      </w:pPr>
      <w:r>
        <w:t xml:space="preserve">Fibra </w:t>
      </w:r>
      <w:proofErr w:type="spellStart"/>
      <w:r>
        <w:t>Optica</w:t>
      </w:r>
      <w:proofErr w:type="spellEnd"/>
      <w:r>
        <w:t>: costo elevado</w:t>
      </w:r>
    </w:p>
    <w:p w14:paraId="5C793724" w14:textId="77777777" w:rsidR="00035DEC" w:rsidRDefault="00035DEC" w:rsidP="00035DEC">
      <w:pPr>
        <w:rPr>
          <w:b/>
        </w:rPr>
      </w:pPr>
    </w:p>
    <w:p w14:paraId="31454F93" w14:textId="77777777" w:rsidR="00035DEC" w:rsidRDefault="00035DEC" w:rsidP="00035DEC">
      <w:pPr>
        <w:rPr>
          <w:b/>
        </w:rPr>
      </w:pPr>
      <w:r>
        <w:rPr>
          <w:b/>
        </w:rPr>
        <w:t>Topología de redes</w:t>
      </w:r>
    </w:p>
    <w:p w14:paraId="4B0A78AB" w14:textId="77777777" w:rsidR="00035DEC" w:rsidRDefault="00035DEC" w:rsidP="00035DEC">
      <w:pPr>
        <w:pStyle w:val="Prrafodelista"/>
        <w:numPr>
          <w:ilvl w:val="0"/>
          <w:numId w:val="5"/>
        </w:numPr>
      </w:pPr>
      <w:r>
        <w:rPr>
          <w:b/>
        </w:rPr>
        <w:t xml:space="preserve">Física: </w:t>
      </w:r>
      <w:r>
        <w:t>diseño del medio de transmisión</w:t>
      </w:r>
    </w:p>
    <w:p w14:paraId="6BC40FC9" w14:textId="77777777" w:rsidR="00035DEC" w:rsidRPr="00035DEC" w:rsidRDefault="00035DEC" w:rsidP="00035DEC">
      <w:pPr>
        <w:pStyle w:val="Prrafodelista"/>
        <w:numPr>
          <w:ilvl w:val="1"/>
          <w:numId w:val="5"/>
        </w:numPr>
      </w:pPr>
      <w:r>
        <w:rPr>
          <w:b/>
        </w:rPr>
        <w:t>Estrella</w:t>
      </w:r>
    </w:p>
    <w:p w14:paraId="5B9E7FCA" w14:textId="77777777" w:rsidR="00035DEC" w:rsidRPr="00035DEC" w:rsidRDefault="00035DEC" w:rsidP="00035DEC">
      <w:pPr>
        <w:pStyle w:val="Prrafodelista"/>
        <w:numPr>
          <w:ilvl w:val="1"/>
          <w:numId w:val="5"/>
        </w:numPr>
      </w:pPr>
      <w:r>
        <w:rPr>
          <w:b/>
        </w:rPr>
        <w:t>En Bus</w:t>
      </w:r>
    </w:p>
    <w:p w14:paraId="6A994644" w14:textId="77777777" w:rsidR="00035DEC" w:rsidRPr="00035DEC" w:rsidRDefault="00035DEC" w:rsidP="00035DEC">
      <w:pPr>
        <w:pStyle w:val="Prrafodelista"/>
        <w:numPr>
          <w:ilvl w:val="1"/>
          <w:numId w:val="5"/>
        </w:numPr>
      </w:pPr>
      <w:r>
        <w:rPr>
          <w:b/>
        </w:rPr>
        <w:t>Anillo</w:t>
      </w:r>
    </w:p>
    <w:p w14:paraId="15298F66" w14:textId="77777777" w:rsidR="00035DEC" w:rsidRPr="00035DEC" w:rsidRDefault="00035DEC" w:rsidP="00035DEC">
      <w:pPr>
        <w:pStyle w:val="Prrafodelista"/>
        <w:numPr>
          <w:ilvl w:val="1"/>
          <w:numId w:val="5"/>
        </w:numPr>
      </w:pPr>
      <w:proofErr w:type="spellStart"/>
      <w:r>
        <w:rPr>
          <w:b/>
        </w:rPr>
        <w:t>Arbol</w:t>
      </w:r>
      <w:proofErr w:type="spellEnd"/>
    </w:p>
    <w:p w14:paraId="766EF6B8" w14:textId="77777777" w:rsidR="00035DEC" w:rsidRPr="00035DEC" w:rsidRDefault="00035DEC" w:rsidP="00035DEC">
      <w:pPr>
        <w:pStyle w:val="Prrafodelista"/>
        <w:numPr>
          <w:ilvl w:val="1"/>
          <w:numId w:val="5"/>
        </w:numPr>
      </w:pPr>
      <w:r>
        <w:rPr>
          <w:b/>
        </w:rPr>
        <w:t>Malla</w:t>
      </w:r>
    </w:p>
    <w:p w14:paraId="19FBF9AA" w14:textId="77777777" w:rsidR="00035DEC" w:rsidRDefault="00035DEC" w:rsidP="00035DEC">
      <w:pPr>
        <w:pStyle w:val="Prrafodelista"/>
        <w:numPr>
          <w:ilvl w:val="1"/>
          <w:numId w:val="5"/>
        </w:numPr>
      </w:pPr>
      <w:r>
        <w:rPr>
          <w:b/>
        </w:rPr>
        <w:t>Híbrida</w:t>
      </w:r>
    </w:p>
    <w:p w14:paraId="72A5BC4E" w14:textId="77777777" w:rsidR="00035DEC" w:rsidRDefault="00035DEC" w:rsidP="00035DEC">
      <w:pPr>
        <w:pStyle w:val="Prrafodelista"/>
        <w:numPr>
          <w:ilvl w:val="0"/>
          <w:numId w:val="5"/>
        </w:numPr>
      </w:pPr>
      <w:r>
        <w:rPr>
          <w:b/>
        </w:rPr>
        <w:t>Lógica:</w:t>
      </w:r>
      <w:r>
        <w:t xml:space="preserve"> trayectoria de una señal por los nodos de la red</w:t>
      </w:r>
    </w:p>
    <w:p w14:paraId="5B35FC76" w14:textId="77777777" w:rsidR="00B23836" w:rsidRDefault="00B23836" w:rsidP="00B23836"/>
    <w:p w14:paraId="41232C16" w14:textId="77777777" w:rsidR="00B23836" w:rsidRDefault="00B23836" w:rsidP="00B23836"/>
    <w:p w14:paraId="7D5F0D13" w14:textId="77777777" w:rsidR="00B23836" w:rsidRDefault="00B23836" w:rsidP="00B23836">
      <w:pPr>
        <w:rPr>
          <w:b/>
        </w:rPr>
      </w:pPr>
      <w:r>
        <w:rPr>
          <w:b/>
        </w:rPr>
        <w:lastRenderedPageBreak/>
        <w:t xml:space="preserve">Clasificación </w:t>
      </w:r>
      <w:r w:rsidRPr="00B23836">
        <w:t>según</w:t>
      </w:r>
      <w:r>
        <w:rPr>
          <w:b/>
        </w:rPr>
        <w:t xml:space="preserve"> </w:t>
      </w:r>
      <w:r w:rsidRPr="00B23836">
        <w:t>su</w:t>
      </w:r>
      <w:r>
        <w:rPr>
          <w:b/>
        </w:rPr>
        <w:t xml:space="preserve"> tamaño y extensión</w:t>
      </w:r>
    </w:p>
    <w:p w14:paraId="42857DE0" w14:textId="77777777" w:rsidR="00B23836" w:rsidRPr="00B23836" w:rsidRDefault="00B23836" w:rsidP="00B23836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 xml:space="preserve">Redes LAN: </w:t>
      </w:r>
      <w:r>
        <w:t>de área local (10m-1km)</w:t>
      </w:r>
    </w:p>
    <w:p w14:paraId="163ACA7A" w14:textId="77777777" w:rsidR="00B23836" w:rsidRPr="00B23836" w:rsidRDefault="00B23836" w:rsidP="00B23836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 xml:space="preserve">Redes MAN: </w:t>
      </w:r>
      <w:r>
        <w:t>área metropolitana, tamaño de una ciudad (área 10km)</w:t>
      </w:r>
    </w:p>
    <w:p w14:paraId="68766476" w14:textId="77777777" w:rsidR="00B23836" w:rsidRPr="00B23836" w:rsidRDefault="00B23836" w:rsidP="00B23836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 xml:space="preserve">Redes WAN: </w:t>
      </w:r>
      <w:r>
        <w:t>redes de área amplia (colección de hosts/redes LAN, 100-1000km)</w:t>
      </w:r>
    </w:p>
    <w:p w14:paraId="20F90146" w14:textId="77777777" w:rsidR="00B23836" w:rsidRPr="00B23836" w:rsidRDefault="00B23836" w:rsidP="00B23836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 xml:space="preserve">Redes INTERNET: </w:t>
      </w:r>
      <w:r>
        <w:t xml:space="preserve">red de redes (10000km </w:t>
      </w:r>
      <w:proofErr w:type="gramStart"/>
      <w:r>
        <w:t>- )</w:t>
      </w:r>
      <w:proofErr w:type="gramEnd"/>
    </w:p>
    <w:p w14:paraId="0BB29E51" w14:textId="77777777" w:rsidR="00B23836" w:rsidRPr="00A026A2" w:rsidRDefault="00B23836" w:rsidP="00B23836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 xml:space="preserve">Redes inalámbricas: </w:t>
      </w:r>
      <w:r>
        <w:t xml:space="preserve">redes cuya transmisión de datos es mediante ondas de radio, microondas, satélites o </w:t>
      </w:r>
      <w:proofErr w:type="spellStart"/>
      <w:r>
        <w:t>infrarojos</w:t>
      </w:r>
      <w:proofErr w:type="spellEnd"/>
      <w:r>
        <w:t>.</w:t>
      </w:r>
    </w:p>
    <w:p w14:paraId="5E7052A1" w14:textId="77777777" w:rsidR="00B23836" w:rsidRDefault="00B23836" w:rsidP="00B23836">
      <w:pPr>
        <w:rPr>
          <w:b/>
        </w:rPr>
      </w:pPr>
      <w:r>
        <w:rPr>
          <w:b/>
        </w:rPr>
        <w:t xml:space="preserve">Clasificación </w:t>
      </w:r>
      <w:r>
        <w:t xml:space="preserve">según la </w:t>
      </w:r>
      <w:r>
        <w:rPr>
          <w:b/>
        </w:rPr>
        <w:t>Tecnología de Transmisión</w:t>
      </w:r>
    </w:p>
    <w:p w14:paraId="161ED617" w14:textId="77777777" w:rsidR="00B23836" w:rsidRPr="00B23836" w:rsidRDefault="00B23836" w:rsidP="00B23836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 xml:space="preserve">Redes de </w:t>
      </w:r>
      <w:proofErr w:type="spellStart"/>
      <w:r>
        <w:rPr>
          <w:b/>
        </w:rPr>
        <w:t>Broadcast</w:t>
      </w:r>
      <w:proofErr w:type="spellEnd"/>
      <w:r>
        <w:rPr>
          <w:b/>
        </w:rPr>
        <w:t xml:space="preserve">: </w:t>
      </w:r>
      <w:r>
        <w:t xml:space="preserve">transmisión por </w:t>
      </w:r>
      <w:r>
        <w:rPr>
          <w:b/>
        </w:rPr>
        <w:t xml:space="preserve">un solo canal </w:t>
      </w:r>
      <w:r>
        <w:t xml:space="preserve">de transmisión compartido por todas las </w:t>
      </w:r>
      <w:proofErr w:type="spellStart"/>
      <w:r>
        <w:t>maquinas</w:t>
      </w:r>
      <w:proofErr w:type="spellEnd"/>
      <w:r>
        <w:t xml:space="preserve"> de la red.</w:t>
      </w:r>
    </w:p>
    <w:p w14:paraId="3807DD8A" w14:textId="77777777" w:rsidR="00B23836" w:rsidRPr="00A026A2" w:rsidRDefault="00B23836" w:rsidP="00B23836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 xml:space="preserve">Redes Point-to-Point: </w:t>
      </w:r>
      <w:proofErr w:type="spellStart"/>
      <w:r>
        <w:t>existemn</w:t>
      </w:r>
      <w:proofErr w:type="spellEnd"/>
      <w:r>
        <w:t xml:space="preserve"> muchas conexiones entre parejas individuales de </w:t>
      </w:r>
      <w:proofErr w:type="spellStart"/>
      <w:r>
        <w:t>maquinas</w:t>
      </w:r>
      <w:proofErr w:type="spellEnd"/>
      <w:r>
        <w:t>.</w:t>
      </w:r>
    </w:p>
    <w:p w14:paraId="20CABEEB" w14:textId="77777777" w:rsidR="00B23836" w:rsidRDefault="00B23836" w:rsidP="00B23836">
      <w:r w:rsidRPr="00B23836">
        <w:rPr>
          <w:b/>
        </w:rPr>
        <w:t xml:space="preserve">Clasificación </w:t>
      </w:r>
      <w:r>
        <w:t>según</w:t>
      </w:r>
      <w:r>
        <w:t xml:space="preserve"> el</w:t>
      </w:r>
      <w:r>
        <w:t xml:space="preserve"> </w:t>
      </w:r>
      <w:r>
        <w:rPr>
          <w:b/>
        </w:rPr>
        <w:t xml:space="preserve">Tipo </w:t>
      </w:r>
      <w:r w:rsidRPr="00B23836">
        <w:rPr>
          <w:b/>
        </w:rPr>
        <w:t xml:space="preserve">de </w:t>
      </w:r>
      <w:r>
        <w:rPr>
          <w:b/>
        </w:rPr>
        <w:t xml:space="preserve">Transferencia </w:t>
      </w:r>
      <w:r>
        <w:t>de datos</w:t>
      </w:r>
    </w:p>
    <w:p w14:paraId="1D0AF14D" w14:textId="77777777" w:rsidR="00B23836" w:rsidRDefault="00B23836" w:rsidP="00B23836">
      <w:pPr>
        <w:pStyle w:val="Prrafodelista"/>
        <w:numPr>
          <w:ilvl w:val="0"/>
          <w:numId w:val="5"/>
        </w:numPr>
      </w:pPr>
      <w:proofErr w:type="spellStart"/>
      <w:r>
        <w:rPr>
          <w:b/>
        </w:rPr>
        <w:t>Transmision</w:t>
      </w:r>
      <w:proofErr w:type="spellEnd"/>
      <w:r>
        <w:rPr>
          <w:b/>
        </w:rPr>
        <w:t xml:space="preserve"> Simple: </w:t>
      </w:r>
      <w:r>
        <w:t>los datos solo pueden viajar en un sentido</w:t>
      </w:r>
    </w:p>
    <w:p w14:paraId="47D7C5BA" w14:textId="77777777" w:rsidR="00B23836" w:rsidRDefault="00B23836" w:rsidP="00B23836">
      <w:pPr>
        <w:pStyle w:val="Prrafodelista"/>
        <w:numPr>
          <w:ilvl w:val="0"/>
          <w:numId w:val="5"/>
        </w:numPr>
      </w:pPr>
      <w:r>
        <w:rPr>
          <w:b/>
        </w:rPr>
        <w:t xml:space="preserve">Redes </w:t>
      </w:r>
      <w:proofErr w:type="spellStart"/>
      <w:r>
        <w:rPr>
          <w:b/>
        </w:rPr>
        <w:t>Half-Duplex</w:t>
      </w:r>
      <w:proofErr w:type="spellEnd"/>
      <w:r>
        <w:rPr>
          <w:b/>
        </w:rPr>
        <w:t xml:space="preserve">: </w:t>
      </w:r>
      <w:r>
        <w:t xml:space="preserve">los datos pueden viajar en ambos </w:t>
      </w:r>
      <w:proofErr w:type="gramStart"/>
      <w:r>
        <w:t>sentidos</w:t>
      </w:r>
      <w:proofErr w:type="gramEnd"/>
      <w:r>
        <w:t xml:space="preserve"> pero solo en uno de ellos en un momento dado.</w:t>
      </w:r>
    </w:p>
    <w:p w14:paraId="3BC95799" w14:textId="77777777" w:rsidR="00B23836" w:rsidRDefault="00B23836" w:rsidP="00B23836">
      <w:pPr>
        <w:pStyle w:val="Prrafodelista"/>
        <w:numPr>
          <w:ilvl w:val="0"/>
          <w:numId w:val="5"/>
        </w:numPr>
      </w:pPr>
      <w:r>
        <w:rPr>
          <w:b/>
        </w:rPr>
        <w:t>Redes Full-</w:t>
      </w:r>
      <w:proofErr w:type="spellStart"/>
      <w:r>
        <w:rPr>
          <w:b/>
        </w:rPr>
        <w:t>Duplex</w:t>
      </w:r>
      <w:proofErr w:type="spellEnd"/>
      <w:r>
        <w:rPr>
          <w:b/>
        </w:rPr>
        <w:t xml:space="preserve">: </w:t>
      </w:r>
      <w:r>
        <w:t>los datos pueden viajar en ambos sentidos a la vez.</w:t>
      </w:r>
    </w:p>
    <w:p w14:paraId="3632590E" w14:textId="77777777" w:rsidR="00A026A2" w:rsidRDefault="00A026A2" w:rsidP="00B23836">
      <w:pPr>
        <w:pStyle w:val="Prrafodelista"/>
        <w:numPr>
          <w:ilvl w:val="0"/>
          <w:numId w:val="5"/>
        </w:numPr>
      </w:pPr>
    </w:p>
    <w:p w14:paraId="448F4B12" w14:textId="77777777" w:rsidR="00B23836" w:rsidRDefault="00B23836" w:rsidP="00B23836">
      <w:pPr>
        <w:rPr>
          <w:b/>
        </w:rPr>
      </w:pPr>
      <w:r>
        <w:rPr>
          <w:b/>
        </w:rPr>
        <w:t>Estructura y Elementos de una Red</w:t>
      </w:r>
    </w:p>
    <w:p w14:paraId="483FDB56" w14:textId="77777777" w:rsidR="00B23836" w:rsidRDefault="00B23836" w:rsidP="00B23836">
      <w:pPr>
        <w:pStyle w:val="Prrafodelista"/>
        <w:numPr>
          <w:ilvl w:val="0"/>
          <w:numId w:val="7"/>
        </w:numPr>
      </w:pPr>
      <w:r>
        <w:rPr>
          <w:b/>
        </w:rPr>
        <w:t xml:space="preserve">Host: </w:t>
      </w:r>
      <w:r>
        <w:t>dispositivos finales de usuario.</w:t>
      </w:r>
    </w:p>
    <w:p w14:paraId="54CE5E5D" w14:textId="77777777" w:rsidR="00B23836" w:rsidRPr="00B23836" w:rsidRDefault="00B23836" w:rsidP="00B23836">
      <w:pPr>
        <w:pStyle w:val="Prrafodelista"/>
        <w:numPr>
          <w:ilvl w:val="0"/>
          <w:numId w:val="7"/>
        </w:numPr>
      </w:pPr>
      <w:r>
        <w:rPr>
          <w:b/>
        </w:rPr>
        <w:t>Subred:</w:t>
      </w:r>
      <w:r>
        <w:t xml:space="preserve"> infraestructura para el transporte de la información.</w:t>
      </w:r>
    </w:p>
    <w:p w14:paraId="0C06F3C0" w14:textId="77777777" w:rsidR="00B23836" w:rsidRPr="00B23836" w:rsidRDefault="00A026A2" w:rsidP="00B23836">
      <w:pPr>
        <w:rPr>
          <w:b/>
        </w:rPr>
      </w:pPr>
      <w:r>
        <w:rPr>
          <w:b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5A82EA" wp14:editId="785D18DB">
                <wp:simplePos x="0" y="0"/>
                <wp:positionH relativeFrom="column">
                  <wp:posOffset>1080135</wp:posOffset>
                </wp:positionH>
                <wp:positionV relativeFrom="paragraph">
                  <wp:posOffset>10795</wp:posOffset>
                </wp:positionV>
                <wp:extent cx="3776980" cy="2423795"/>
                <wp:effectExtent l="0" t="0" r="0" b="254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980" cy="2423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9850AD" w14:textId="77777777" w:rsidR="00A026A2" w:rsidRDefault="00A026A2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0265E838" wp14:editId="1A8A52DC">
                                  <wp:extent cx="3593546" cy="2237740"/>
                                  <wp:effectExtent l="0" t="0" r="0" b="0"/>
                                  <wp:docPr id="4" name="Imagen 4" descr="/Users/albertorodriguez/Desktop/Capturas/Captura de pantalla 2018-01-13 a las 13.51.2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/Users/albertorodriguez/Desktop/Capturas/Captura de pantalla 2018-01-13 a las 13.51.2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3372" cy="22687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A82EA" id="Cuadro de texto 3" o:spid="_x0000_s1027" type="#_x0000_t202" style="position:absolute;margin-left:85.05pt;margin-top:.85pt;width:297.4pt;height:190.8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" filled="f" stroked="f">
                <v:textbox style="mso-fit-shape-to-text:t">
                  <w:txbxContent>
                    <w:p w14:paraId="209850AD" w14:textId="77777777" w:rsidR="00A026A2" w:rsidRDefault="00A026A2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0265E838" wp14:editId="1A8A52DC">
                            <wp:extent cx="3593546" cy="2237740"/>
                            <wp:effectExtent l="0" t="0" r="0" b="0"/>
                            <wp:docPr id="4" name="Imagen 4" descr="/Users/albertorodriguez/Desktop/Capturas/Captura de pantalla 2018-01-13 a las 13.51.2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/Users/albertorodriguez/Desktop/Capturas/Captura de pantalla 2018-01-13 a las 13.51.2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3372" cy="22687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C1B7B0" w14:textId="77777777" w:rsidR="00B23836" w:rsidRPr="00B23836" w:rsidRDefault="00B23836" w:rsidP="00B23836">
      <w:pPr>
        <w:rPr>
          <w:b/>
        </w:rPr>
      </w:pPr>
    </w:p>
    <w:p w14:paraId="7FB0917B" w14:textId="77777777" w:rsidR="00035DEC" w:rsidRDefault="00035DEC" w:rsidP="00035DEC"/>
    <w:p w14:paraId="33CA24E1" w14:textId="77777777" w:rsidR="00A026A2" w:rsidRDefault="00A026A2" w:rsidP="00035DEC"/>
    <w:p w14:paraId="6CF5AC9E" w14:textId="77777777" w:rsidR="00A026A2" w:rsidRDefault="00A026A2" w:rsidP="00035DEC"/>
    <w:p w14:paraId="27EC2448" w14:textId="77777777" w:rsidR="00A026A2" w:rsidRDefault="00A026A2" w:rsidP="00035DEC"/>
    <w:p w14:paraId="2938B3CD" w14:textId="77777777" w:rsidR="00A026A2" w:rsidRDefault="00A026A2" w:rsidP="00035DEC"/>
    <w:p w14:paraId="7F568A8C" w14:textId="77777777" w:rsidR="00A026A2" w:rsidRDefault="00A026A2" w:rsidP="00035DEC">
      <w:pPr>
        <w:rPr>
          <w:b/>
        </w:rPr>
      </w:pPr>
      <w:r>
        <w:rPr>
          <w:noProof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8F7F33" wp14:editId="6A0F81E5">
                <wp:simplePos x="0" y="0"/>
                <wp:positionH relativeFrom="column">
                  <wp:posOffset>3711575</wp:posOffset>
                </wp:positionH>
                <wp:positionV relativeFrom="paragraph">
                  <wp:posOffset>0</wp:posOffset>
                </wp:positionV>
                <wp:extent cx="1732915" cy="2583815"/>
                <wp:effectExtent l="0" t="0" r="0" b="1270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915" cy="2583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19447" w14:textId="77777777" w:rsidR="00A026A2" w:rsidRDefault="00A026A2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47998356" wp14:editId="67505AAC">
                                  <wp:extent cx="1549772" cy="2397760"/>
                                  <wp:effectExtent l="0" t="0" r="0" b="0"/>
                                  <wp:docPr id="6" name="Imagen 6" descr="/Users/albertorodriguez/Desktop/Capturas/Captura de pantalla 2018-01-13 a las 13.52.5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/Users/albertorodriguez/Desktop/Capturas/Captura de pantalla 2018-01-13 a las 13.52.5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5373" cy="24683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F7F33" id="Cuadro de texto 5" o:spid="_x0000_s1028" type="#_x0000_t202" style="position:absolute;margin-left:292.25pt;margin-top:0;width:136.45pt;height:203.4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" filled="f" stroked="f">
                <v:textbox style="mso-fit-shape-to-text:t">
                  <w:txbxContent>
                    <w:p w14:paraId="6E519447" w14:textId="77777777" w:rsidR="00A026A2" w:rsidRDefault="00A026A2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47998356" wp14:editId="67505AAC">
                            <wp:extent cx="1549772" cy="2397760"/>
                            <wp:effectExtent l="0" t="0" r="0" b="0"/>
                            <wp:docPr id="6" name="Imagen 6" descr="/Users/albertorodriguez/Desktop/Capturas/Captura de pantalla 2018-01-13 a las 13.52.5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/Users/albertorodriguez/Desktop/Capturas/Captura de pantalla 2018-01-13 a las 13.52.5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5373" cy="24683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</w:rPr>
        <w:t>Modelo de Referencia OSI</w:t>
      </w:r>
    </w:p>
    <w:p w14:paraId="360E1D36" w14:textId="77777777" w:rsidR="00A026A2" w:rsidRDefault="00A026A2" w:rsidP="00035DEC">
      <w:r>
        <w:t xml:space="preserve">Consiste en </w:t>
      </w:r>
      <w:r>
        <w:rPr>
          <w:b/>
        </w:rPr>
        <w:t>7 niveles</w:t>
      </w:r>
      <w:r w:rsidR="00FC0CCE">
        <w:rPr>
          <w:b/>
        </w:rPr>
        <w:t>/capas</w:t>
      </w:r>
      <w:r>
        <w:rPr>
          <w:b/>
        </w:rPr>
        <w:t xml:space="preserve"> </w:t>
      </w:r>
      <w:r>
        <w:t>donde cada uno de ellos define las funciones que deben proporcionar los protocolos. Cada nivel depende de los que están por debajo de él y a su vez proporciona alguna funcionalidad a los superiores.</w:t>
      </w:r>
    </w:p>
    <w:p w14:paraId="5683804D" w14:textId="77777777" w:rsidR="00A026A2" w:rsidRDefault="00A026A2" w:rsidP="00035DEC">
      <w:r>
        <w:t xml:space="preserve">Capa </w:t>
      </w:r>
      <w:proofErr w:type="spellStart"/>
      <w:r>
        <w:t>Fisica</w:t>
      </w:r>
      <w:proofErr w:type="spellEnd"/>
      <w:r>
        <w:t xml:space="preserve"> (1) …. Capa de Aplicación (7)</w:t>
      </w:r>
    </w:p>
    <w:p w14:paraId="0DDDE217" w14:textId="77777777" w:rsidR="00A026A2" w:rsidRDefault="00A026A2" w:rsidP="00035DEC"/>
    <w:p w14:paraId="14375736" w14:textId="77777777" w:rsidR="00A026A2" w:rsidRDefault="00A026A2" w:rsidP="00035DEC">
      <w:pPr>
        <w:rPr>
          <w:b/>
        </w:rPr>
      </w:pPr>
      <w:r>
        <w:rPr>
          <w:b/>
        </w:rPr>
        <w:t>Capa Física</w:t>
      </w:r>
    </w:p>
    <w:p w14:paraId="2A1977B4" w14:textId="77777777" w:rsidR="00A026A2" w:rsidRDefault="00A026A2" w:rsidP="00035DEC">
      <w:r>
        <w:t>Se encarga de transformar una trama de datos proveniente del nivel de Enlace de Datos en una señal adecuada al medio físico utilizado en la transmisión.</w:t>
      </w:r>
    </w:p>
    <w:p w14:paraId="2E11FA00" w14:textId="77777777" w:rsidR="00A026A2" w:rsidRDefault="00A026A2" w:rsidP="00035DEC"/>
    <w:p w14:paraId="02B0A207" w14:textId="77777777" w:rsidR="00A026A2" w:rsidRDefault="00A026A2" w:rsidP="00035DEC">
      <w:pPr>
        <w:rPr>
          <w:b/>
        </w:rPr>
      </w:pPr>
      <w:r>
        <w:rPr>
          <w:b/>
        </w:rPr>
        <w:t>Capa de Enlace de Datos</w:t>
      </w:r>
    </w:p>
    <w:p w14:paraId="4D4499B8" w14:textId="77777777" w:rsidR="00A026A2" w:rsidRDefault="00A026A2" w:rsidP="00035DEC">
      <w:r>
        <w:t>Se encarga de proporcionar una transmisión sin errores, es decir, un tránsito de datos fiable a través de un enlace físico.</w:t>
      </w:r>
    </w:p>
    <w:p w14:paraId="5BCA0402" w14:textId="77777777" w:rsidR="00A026A2" w:rsidRDefault="00A026A2" w:rsidP="00035DEC"/>
    <w:p w14:paraId="70089B3D" w14:textId="77777777" w:rsidR="00A026A2" w:rsidRDefault="00A026A2" w:rsidP="00035DEC">
      <w:pPr>
        <w:rPr>
          <w:b/>
        </w:rPr>
      </w:pPr>
      <w:r>
        <w:rPr>
          <w:b/>
        </w:rPr>
        <w:t>Capa de Red</w:t>
      </w:r>
    </w:p>
    <w:p w14:paraId="15385D30" w14:textId="77777777" w:rsidR="00A026A2" w:rsidRDefault="00A026A2" w:rsidP="00035DEC">
      <w:r>
        <w:t xml:space="preserve">El fin de la capa de red es hacer que los datos lleguen de origen a destino aun cuando ambos no estén conectados. Lo hace a través de </w:t>
      </w:r>
      <w:proofErr w:type="spellStart"/>
      <w:r>
        <w:t>routers</w:t>
      </w:r>
      <w:proofErr w:type="spellEnd"/>
      <w:r>
        <w:t>. En este nivel se realiza el direccionamiento lógico.</w:t>
      </w:r>
    </w:p>
    <w:p w14:paraId="2E5BAED0" w14:textId="77777777" w:rsidR="00A026A2" w:rsidRDefault="00A026A2" w:rsidP="00035DEC"/>
    <w:p w14:paraId="0E4E3A22" w14:textId="77777777" w:rsidR="00A026A2" w:rsidRDefault="00A026A2" w:rsidP="00035DEC">
      <w:pPr>
        <w:rPr>
          <w:b/>
        </w:rPr>
      </w:pPr>
      <w:r>
        <w:rPr>
          <w:b/>
        </w:rPr>
        <w:t>Capa de Transporte</w:t>
      </w:r>
    </w:p>
    <w:p w14:paraId="6A18D249" w14:textId="77777777" w:rsidR="00A026A2" w:rsidRDefault="00A026A2" w:rsidP="00035DEC">
      <w:r>
        <w:t>La función básica es aceptar los datos enviados por las capas superiores, dividirlos en pequeñas partes si es necesario (</w:t>
      </w:r>
      <w:r>
        <w:rPr>
          <w:b/>
        </w:rPr>
        <w:t>segmentos</w:t>
      </w:r>
      <w:r>
        <w:t>) y pasarlos a la capa de red.</w:t>
      </w:r>
    </w:p>
    <w:p w14:paraId="5548339A" w14:textId="77777777" w:rsidR="00FC0CCE" w:rsidRDefault="00FC0CCE" w:rsidP="00035DEC"/>
    <w:p w14:paraId="4DF0892A" w14:textId="77777777" w:rsidR="00FC0CCE" w:rsidRDefault="00FC0CCE" w:rsidP="00035DEC">
      <w:pPr>
        <w:rPr>
          <w:b/>
        </w:rPr>
      </w:pPr>
      <w:r>
        <w:rPr>
          <w:b/>
        </w:rPr>
        <w:t>Capa de Sesión</w:t>
      </w:r>
    </w:p>
    <w:p w14:paraId="1FCAF184" w14:textId="77777777" w:rsidR="00FC0CCE" w:rsidRDefault="00FC0CCE" w:rsidP="00035DEC">
      <w:r>
        <w:t>Establece, gestiona y finaliza las conexiones entre usuarios finales.</w:t>
      </w:r>
    </w:p>
    <w:p w14:paraId="47A025F3" w14:textId="77777777" w:rsidR="00FC0CCE" w:rsidRDefault="00FC0CCE" w:rsidP="00035DEC"/>
    <w:p w14:paraId="65DCC2AD" w14:textId="77777777" w:rsidR="00FC0CCE" w:rsidRDefault="00FC0CCE" w:rsidP="00035DEC">
      <w:pPr>
        <w:rPr>
          <w:b/>
        </w:rPr>
      </w:pPr>
      <w:r>
        <w:rPr>
          <w:b/>
        </w:rPr>
        <w:t>Capa de Aplicación</w:t>
      </w:r>
    </w:p>
    <w:p w14:paraId="61255A29" w14:textId="77777777" w:rsidR="00FC0CCE" w:rsidRDefault="00FC0CCE" w:rsidP="00035DEC">
      <w:r>
        <w:t>Ofrece a las aplicaciones la posibilidad de acceder a los servicios del resto de capas y define los protocolos que utilizan las aplicaciones para intercambiar datos.</w:t>
      </w:r>
    </w:p>
    <w:p w14:paraId="7100C5A3" w14:textId="77777777" w:rsidR="00FC0CCE" w:rsidRDefault="00FC0CCE" w:rsidP="00035DEC"/>
    <w:p w14:paraId="45AAE9E3" w14:textId="77777777" w:rsidR="00FC0CCE" w:rsidRDefault="00FC0CCE" w:rsidP="00035DEC">
      <w:pPr>
        <w:rPr>
          <w:b/>
        </w:rPr>
      </w:pPr>
      <w:r>
        <w:rPr>
          <w:b/>
        </w:rPr>
        <w:t>Capa de Presentación</w:t>
      </w:r>
    </w:p>
    <w:p w14:paraId="48DB840E" w14:textId="77777777" w:rsidR="00FC0CCE" w:rsidRDefault="00FC0CCE" w:rsidP="00035DEC">
      <w:r>
        <w:t>El objetivo de esta capa es encargarse de la representación de la información de manera que los datos lleguen de forma reconocible. Esta capa permite cifrar los datos y comprimirlos.</w:t>
      </w:r>
    </w:p>
    <w:p w14:paraId="2865D7B7" w14:textId="77777777" w:rsidR="00FC0CCE" w:rsidRDefault="00FC0CCE" w:rsidP="00035DEC"/>
    <w:p w14:paraId="66115E05" w14:textId="77777777" w:rsidR="00FC0CCE" w:rsidRDefault="003E0F3F" w:rsidP="00035DEC">
      <w:pPr>
        <w:rPr>
          <w:b/>
        </w:rPr>
      </w:pPr>
      <w:r>
        <w:rPr>
          <w:b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41AB49" wp14:editId="2354F50D">
                <wp:simplePos x="0" y="0"/>
                <wp:positionH relativeFrom="column">
                  <wp:posOffset>-63500</wp:posOffset>
                </wp:positionH>
                <wp:positionV relativeFrom="paragraph">
                  <wp:posOffset>365760</wp:posOffset>
                </wp:positionV>
                <wp:extent cx="3430905" cy="2527935"/>
                <wp:effectExtent l="0" t="0" r="0" b="12065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0905" cy="2527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79185" w14:textId="77777777" w:rsidR="00FC0CCE" w:rsidRDefault="00FC0CCE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7EBA9811" wp14:editId="5768BEE8">
                                  <wp:extent cx="3219178" cy="2432072"/>
                                  <wp:effectExtent l="0" t="0" r="6985" b="6350"/>
                                  <wp:docPr id="8" name="Imagen 8" descr="/Users/albertorodriguez/Desktop/Capturas/Captura de pantalla 2018-01-13 a las 14.04.0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/Users/albertorodriguez/Desktop/Capturas/Captura de pantalla 2018-01-13 a las 14.04.0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48499" cy="24542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1AB49" id="Cuadro de texto 7" o:spid="_x0000_s1029" type="#_x0000_t202" style="position:absolute;margin-left:-5pt;margin-top:28.8pt;width:270.15pt;height:199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" filled="f" stroked="f">
                <v:textbox>
                  <w:txbxContent>
                    <w:p w14:paraId="39779185" w14:textId="77777777" w:rsidR="00FC0CCE" w:rsidRDefault="00FC0CCE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7EBA9811" wp14:editId="5768BEE8">
                            <wp:extent cx="3219178" cy="2432072"/>
                            <wp:effectExtent l="0" t="0" r="6985" b="6350"/>
                            <wp:docPr id="8" name="Imagen 8" descr="/Users/albertorodriguez/Desktop/Capturas/Captura de pantalla 2018-01-13 a las 14.04.0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/Users/albertorodriguez/Desktop/Capturas/Captura de pantalla 2018-01-13 a las 14.04.0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48499" cy="24542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0CCE">
        <w:rPr>
          <w:b/>
        </w:rPr>
        <w:t>Comparación entre el modelo OSI y TCP/IP</w:t>
      </w:r>
    </w:p>
    <w:p w14:paraId="4350DE27" w14:textId="77777777" w:rsidR="00FC0CCE" w:rsidRDefault="003E0F3F" w:rsidP="00035DEC">
      <w:r>
        <w:rPr>
          <w:b/>
        </w:rPr>
        <w:t xml:space="preserve">OSI </w:t>
      </w:r>
      <w:r>
        <w:t>no puede considerarse una arquitectura de red.</w:t>
      </w:r>
    </w:p>
    <w:p w14:paraId="10674D12" w14:textId="77777777" w:rsidR="00FC0CCE" w:rsidRDefault="003E0F3F" w:rsidP="00035DEC">
      <w:pPr>
        <w:rPr>
          <w:b/>
        </w:rPr>
      </w:pPr>
      <w:r>
        <w:rPr>
          <w:b/>
        </w:rPr>
        <w:t xml:space="preserve">TCP/IP </w:t>
      </w:r>
      <w:r>
        <w:t>si puede considerarse una arquitectura de red porque es una pila de protocolos</w:t>
      </w:r>
    </w:p>
    <w:p w14:paraId="66046947" w14:textId="77777777" w:rsidR="00FC0CCE" w:rsidRDefault="00FC0CCE" w:rsidP="00035DEC">
      <w:pPr>
        <w:rPr>
          <w:b/>
        </w:rPr>
      </w:pPr>
    </w:p>
    <w:p w14:paraId="5247BC68" w14:textId="77777777" w:rsidR="00FC0CCE" w:rsidRDefault="00FC0CCE" w:rsidP="00035DEC">
      <w:pPr>
        <w:rPr>
          <w:b/>
        </w:rPr>
      </w:pPr>
    </w:p>
    <w:p w14:paraId="2513C60A" w14:textId="77777777" w:rsidR="00FC0CCE" w:rsidRDefault="00FC0CCE" w:rsidP="00035DEC">
      <w:pPr>
        <w:rPr>
          <w:b/>
        </w:rPr>
      </w:pPr>
    </w:p>
    <w:p w14:paraId="02A12276" w14:textId="77777777" w:rsidR="00FC0CCE" w:rsidRDefault="00FC0CCE" w:rsidP="00035DEC">
      <w:r>
        <w:rPr>
          <w:b/>
        </w:rPr>
        <w:t xml:space="preserve">TCP/IP </w:t>
      </w:r>
      <w:r>
        <w:t xml:space="preserve">es el protocolo común utilizado por todas las computadoras conectadas a internet. </w:t>
      </w:r>
    </w:p>
    <w:p w14:paraId="7AB3BE83" w14:textId="77777777" w:rsidR="00FC0CCE" w:rsidRDefault="00FC0CCE" w:rsidP="00035DEC">
      <w:r>
        <w:t xml:space="preserve">Se encarga de que la comunicación entre todos sea posible. </w:t>
      </w:r>
    </w:p>
    <w:p w14:paraId="5CA0A9E4" w14:textId="77777777" w:rsidR="00FC0CCE" w:rsidRDefault="00FC0CCE" w:rsidP="00035DEC">
      <w:r>
        <w:t>Compatible con cualquier SO/Hardware.</w:t>
      </w:r>
    </w:p>
    <w:p w14:paraId="1AA27BCD" w14:textId="77777777" w:rsidR="00FC0CCE" w:rsidRDefault="00FC0CCE" w:rsidP="00035DEC">
      <w:pPr>
        <w:rPr>
          <w:b/>
        </w:rPr>
      </w:pPr>
      <w:r w:rsidRPr="00FC0CCE">
        <w:rPr>
          <w:b/>
        </w:rPr>
        <w:t>TCP/IP</w:t>
      </w:r>
      <w:r>
        <w:t xml:space="preserve"> es un </w:t>
      </w:r>
      <w:r>
        <w:rPr>
          <w:b/>
        </w:rPr>
        <w:t xml:space="preserve">conjunto de protocolos </w:t>
      </w:r>
      <w:r>
        <w:t xml:space="preserve">que cubren los distintos niveles del modelo </w:t>
      </w:r>
      <w:r>
        <w:rPr>
          <w:b/>
        </w:rPr>
        <w:t>OSI.</w:t>
      </w:r>
    </w:p>
    <w:p w14:paraId="6674377E" w14:textId="77777777" w:rsidR="00FC0CCE" w:rsidRDefault="00FC0CCE" w:rsidP="00035DEC">
      <w:r>
        <w:t xml:space="preserve">Los dos protocolos </w:t>
      </w:r>
      <w:r w:rsidR="004374DA">
        <w:t>más</w:t>
      </w:r>
      <w:r>
        <w:t xml:space="preserve"> importantes son </w:t>
      </w:r>
      <w:r>
        <w:rPr>
          <w:b/>
        </w:rPr>
        <w:t xml:space="preserve">TCP </w:t>
      </w:r>
      <w:r>
        <w:t xml:space="preserve">y el </w:t>
      </w:r>
      <w:r>
        <w:rPr>
          <w:b/>
        </w:rPr>
        <w:t xml:space="preserve">IP </w:t>
      </w:r>
      <w:r>
        <w:t>que dan nombre al conjunto de este modelo.</w:t>
      </w:r>
    </w:p>
    <w:p w14:paraId="1381DCAE" w14:textId="77777777" w:rsidR="00FC0CCE" w:rsidRDefault="00FC0CCE" w:rsidP="00035DEC"/>
    <w:p w14:paraId="77FBB502" w14:textId="77777777" w:rsidR="00FC0CCE" w:rsidRDefault="00FC0CCE" w:rsidP="00035DEC">
      <w:r>
        <w:lastRenderedPageBreak/>
        <w:t xml:space="preserve">En internet se diferencia </w:t>
      </w:r>
      <w:r>
        <w:rPr>
          <w:b/>
        </w:rPr>
        <w:t xml:space="preserve">4 niveles/capas </w:t>
      </w:r>
      <w:r>
        <w:t>en las que se agrupan los protocolos:</w:t>
      </w:r>
    </w:p>
    <w:p w14:paraId="0E5BF79B" w14:textId="77777777" w:rsidR="00FC0CCE" w:rsidRPr="004374DA" w:rsidRDefault="00FC0CCE" w:rsidP="00FC0CCE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 xml:space="preserve">Capa Aplicación -&gt; </w:t>
      </w:r>
      <w:r>
        <w:t xml:space="preserve">se corresponde con los niveles de </w:t>
      </w:r>
      <w:r>
        <w:rPr>
          <w:b/>
        </w:rPr>
        <w:t xml:space="preserve">aplicación, presentación y sesión. </w:t>
      </w:r>
      <w:r>
        <w:t xml:space="preserve">Se incluyen protocolos como </w:t>
      </w:r>
      <w:r>
        <w:rPr>
          <w:b/>
        </w:rPr>
        <w:t xml:space="preserve">SMTP, FTP, Telnet y http </w:t>
      </w:r>
      <w:r>
        <w:t>destinados a proporcionar servicios</w:t>
      </w:r>
      <w:r>
        <w:t>.</w:t>
      </w:r>
    </w:p>
    <w:p w14:paraId="79369BBE" w14:textId="77777777" w:rsidR="004374DA" w:rsidRPr="00FC0CCE" w:rsidRDefault="004374DA" w:rsidP="004374DA">
      <w:pPr>
        <w:pStyle w:val="Prrafodelista"/>
        <w:ind w:left="1080"/>
        <w:rPr>
          <w:b/>
        </w:rPr>
      </w:pPr>
    </w:p>
    <w:p w14:paraId="3F01CF32" w14:textId="77777777" w:rsidR="00FC0CCE" w:rsidRDefault="00FC0CCE" w:rsidP="00FC0CCE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 xml:space="preserve">Transporte -&gt; </w:t>
      </w:r>
      <w:r>
        <w:t xml:space="preserve">coincide con el transporte de </w:t>
      </w:r>
      <w:r>
        <w:rPr>
          <w:b/>
        </w:rPr>
        <w:t xml:space="preserve">OSI. </w:t>
      </w:r>
      <w:r>
        <w:t xml:space="preserve">Los protocolos de este nivel son </w:t>
      </w:r>
      <w:r>
        <w:rPr>
          <w:b/>
        </w:rPr>
        <w:t>TCP y UDP</w:t>
      </w:r>
    </w:p>
    <w:p w14:paraId="43767EB7" w14:textId="77777777" w:rsidR="004374DA" w:rsidRPr="004374DA" w:rsidRDefault="004374DA" w:rsidP="004374DA">
      <w:pPr>
        <w:rPr>
          <w:b/>
        </w:rPr>
      </w:pPr>
    </w:p>
    <w:p w14:paraId="33E80C3F" w14:textId="77777777" w:rsidR="004374DA" w:rsidRDefault="004374DA" w:rsidP="00FC0CCE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 xml:space="preserve">Internet -&gt; </w:t>
      </w:r>
      <w:r>
        <w:t xml:space="preserve">es el nivel de red del modelo </w:t>
      </w:r>
      <w:r>
        <w:rPr>
          <w:b/>
        </w:rPr>
        <w:t xml:space="preserve">OSI. </w:t>
      </w:r>
      <w:r>
        <w:t xml:space="preserve">Incluye al </w:t>
      </w:r>
      <w:proofErr w:type="spellStart"/>
      <w:r>
        <w:t>prot</w:t>
      </w:r>
      <w:proofErr w:type="spellEnd"/>
      <w:r>
        <w:t xml:space="preserve">. </w:t>
      </w:r>
      <w:r>
        <w:rPr>
          <w:b/>
        </w:rPr>
        <w:t>IP.</w:t>
      </w:r>
    </w:p>
    <w:p w14:paraId="682A9797" w14:textId="77777777" w:rsidR="004374DA" w:rsidRPr="004374DA" w:rsidRDefault="004374DA" w:rsidP="004374DA">
      <w:pPr>
        <w:rPr>
          <w:b/>
        </w:rPr>
      </w:pPr>
    </w:p>
    <w:p w14:paraId="4506595E" w14:textId="77777777" w:rsidR="004374DA" w:rsidRPr="00FC0CCE" w:rsidRDefault="004374DA" w:rsidP="00FC0CCE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 xml:space="preserve">Acceso a la Red -&gt; </w:t>
      </w:r>
      <w:r>
        <w:t xml:space="preserve">corresponde a los niveles </w:t>
      </w:r>
      <w:proofErr w:type="gramStart"/>
      <w:r>
        <w:rPr>
          <w:b/>
        </w:rPr>
        <w:t xml:space="preserve">OSI </w:t>
      </w:r>
      <w:r>
        <w:t xml:space="preserve"> de</w:t>
      </w:r>
      <w:proofErr w:type="gramEnd"/>
      <w:r>
        <w:t xml:space="preserve"> </w:t>
      </w:r>
      <w:r>
        <w:rPr>
          <w:b/>
        </w:rPr>
        <w:t>enlace y nivel físico.</w:t>
      </w:r>
    </w:p>
    <w:p w14:paraId="1F9F3900" w14:textId="77777777" w:rsidR="00FC0CCE" w:rsidRDefault="00FC0CCE" w:rsidP="00035DEC">
      <w:pPr>
        <w:rPr>
          <w:b/>
        </w:rPr>
      </w:pPr>
    </w:p>
    <w:p w14:paraId="3A5A8446" w14:textId="77777777" w:rsidR="00FC0CCE" w:rsidRDefault="004374DA" w:rsidP="00035DEC">
      <w:pPr>
        <w:rPr>
          <w:b/>
        </w:rPr>
      </w:pPr>
      <w:r>
        <w:rPr>
          <w:b/>
        </w:rPr>
        <w:t>Comunicación OSI</w:t>
      </w:r>
    </w:p>
    <w:p w14:paraId="3D915203" w14:textId="77777777" w:rsidR="004374DA" w:rsidRDefault="004374DA" w:rsidP="00035DEC">
      <w:pPr>
        <w:rPr>
          <w:b/>
        </w:rPr>
      </w:pPr>
      <w:r>
        <w:rPr>
          <w:b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9C4216" wp14:editId="10A00622">
                <wp:simplePos x="0" y="0"/>
                <wp:positionH relativeFrom="column">
                  <wp:posOffset>-65405</wp:posOffset>
                </wp:positionH>
                <wp:positionV relativeFrom="paragraph">
                  <wp:posOffset>219710</wp:posOffset>
                </wp:positionV>
                <wp:extent cx="2287905" cy="1466215"/>
                <wp:effectExtent l="0" t="0" r="0" b="698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7905" cy="146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B0267" w14:textId="77777777" w:rsidR="004374DA" w:rsidRDefault="004374DA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35C4CF51" wp14:editId="5A521AC2">
                                  <wp:extent cx="1961179" cy="1423126"/>
                                  <wp:effectExtent l="0" t="0" r="0" b="0"/>
                                  <wp:docPr id="24" name="Imagen 24" descr="/Users/albertorodriguez/Desktop/Capturas/Captura de pantalla 2018-01-13 a las 14.13.3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/Users/albertorodriguez/Desktop/Capturas/Captura de pantalla 2018-01-13 a las 14.13.35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4870" cy="14258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C4216" id="Cuadro de texto 9" o:spid="_x0000_s1030" type="#_x0000_t202" style="position:absolute;margin-left:-5.15pt;margin-top:17.3pt;width:180.15pt;height:11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" filled="f" stroked="f">
                <v:textbox>
                  <w:txbxContent>
                    <w:p w14:paraId="661B0267" w14:textId="77777777" w:rsidR="004374DA" w:rsidRDefault="004374DA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35C4CF51" wp14:editId="5A521AC2">
                            <wp:extent cx="1961179" cy="1423126"/>
                            <wp:effectExtent l="0" t="0" r="0" b="0"/>
                            <wp:docPr id="24" name="Imagen 24" descr="/Users/albertorodriguez/Desktop/Capturas/Captura de pantalla 2018-01-13 a las 14.13.35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/Users/albertorodriguez/Desktop/Capturas/Captura de pantalla 2018-01-13 a las 14.13.3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4870" cy="14258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041C1A" w14:textId="77777777" w:rsidR="00FC0CCE" w:rsidRDefault="00951F5A" w:rsidP="00951F5A">
      <w:pPr>
        <w:rPr>
          <w:b/>
        </w:rPr>
      </w:pPr>
      <w:r>
        <w:rPr>
          <w:b/>
        </w:rPr>
        <w:t>2 tipos de comunicación</w:t>
      </w:r>
    </w:p>
    <w:p w14:paraId="37B6D136" w14:textId="77777777" w:rsidR="00951F5A" w:rsidRDefault="00951F5A" w:rsidP="00951F5A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>Real o Vertical</w:t>
      </w:r>
    </w:p>
    <w:p w14:paraId="7B84CE32" w14:textId="77777777" w:rsidR="00951F5A" w:rsidRPr="00951F5A" w:rsidRDefault="00951F5A" w:rsidP="00951F5A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>Virtual u Horizontal</w:t>
      </w:r>
    </w:p>
    <w:p w14:paraId="30E73C3E" w14:textId="77777777" w:rsidR="00951F5A" w:rsidRDefault="00951F5A" w:rsidP="00951F5A">
      <w:pPr>
        <w:ind w:left="720"/>
        <w:rPr>
          <w:b/>
        </w:rPr>
      </w:pPr>
    </w:p>
    <w:p w14:paraId="31FED58A" w14:textId="77777777" w:rsidR="003E306E" w:rsidRDefault="003E306E" w:rsidP="00951F5A">
      <w:pPr>
        <w:ind w:left="720"/>
        <w:rPr>
          <w:b/>
        </w:rPr>
      </w:pPr>
    </w:p>
    <w:p w14:paraId="1852DFC2" w14:textId="77777777" w:rsidR="003E306E" w:rsidRDefault="003E306E" w:rsidP="00951F5A">
      <w:pPr>
        <w:ind w:left="720"/>
        <w:rPr>
          <w:b/>
        </w:rPr>
      </w:pPr>
      <w:r>
        <w:rPr>
          <w:b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DE87E6" wp14:editId="70104BE8">
                <wp:simplePos x="0" y="0"/>
                <wp:positionH relativeFrom="column">
                  <wp:posOffset>508181</wp:posOffset>
                </wp:positionH>
                <wp:positionV relativeFrom="paragraph">
                  <wp:posOffset>6985</wp:posOffset>
                </wp:positionV>
                <wp:extent cx="4454525" cy="282194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4525" cy="282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71A6A" w14:textId="77777777" w:rsidR="003E306E" w:rsidRDefault="003E306E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320732A4" wp14:editId="592E7B9E">
                                  <wp:extent cx="4336096" cy="2750548"/>
                                  <wp:effectExtent l="0" t="0" r="7620" b="0"/>
                                  <wp:docPr id="25" name="Imagen 25" descr="/Users/albertorodriguez/Desktop/Capturas/Captura de pantalla 2018-01-13 a las 14.21.2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/Users/albertorodriguez/Desktop/Capturas/Captura de pantalla 2018-01-13 a las 14.21.2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21578" cy="28047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E87E6" id="Cuadro de texto 11" o:spid="_x0000_s1031" type="#_x0000_t202" style="position:absolute;left:0;text-align:left;margin-left:40pt;margin-top:.55pt;width:350.75pt;height:22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" filled="f" stroked="f">
                <v:textbox>
                  <w:txbxContent>
                    <w:p w14:paraId="42771A6A" w14:textId="77777777" w:rsidR="003E306E" w:rsidRDefault="003E306E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320732A4" wp14:editId="592E7B9E">
                            <wp:extent cx="4336096" cy="2750548"/>
                            <wp:effectExtent l="0" t="0" r="7620" b="0"/>
                            <wp:docPr id="25" name="Imagen 25" descr="/Users/albertorodriguez/Desktop/Capturas/Captura de pantalla 2018-01-13 a las 14.21.2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/Users/albertorodriguez/Desktop/Capturas/Captura de pantalla 2018-01-13 a las 14.21.2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21578" cy="28047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5EDA09" w14:textId="77777777" w:rsidR="003E306E" w:rsidRDefault="003E306E" w:rsidP="00951F5A">
      <w:pPr>
        <w:ind w:left="720"/>
        <w:rPr>
          <w:b/>
        </w:rPr>
      </w:pPr>
    </w:p>
    <w:p w14:paraId="57DF6CD3" w14:textId="77777777" w:rsidR="003E306E" w:rsidRDefault="003E306E" w:rsidP="00951F5A">
      <w:pPr>
        <w:ind w:left="720"/>
        <w:rPr>
          <w:b/>
        </w:rPr>
      </w:pPr>
    </w:p>
    <w:p w14:paraId="315EC786" w14:textId="77777777" w:rsidR="003E306E" w:rsidRDefault="003E306E" w:rsidP="00951F5A">
      <w:pPr>
        <w:ind w:left="720"/>
        <w:rPr>
          <w:b/>
        </w:rPr>
      </w:pPr>
    </w:p>
    <w:p w14:paraId="1C193699" w14:textId="77777777" w:rsidR="003E306E" w:rsidRDefault="003E306E" w:rsidP="00951F5A">
      <w:pPr>
        <w:ind w:left="720"/>
        <w:rPr>
          <w:b/>
        </w:rPr>
      </w:pPr>
    </w:p>
    <w:p w14:paraId="0E505A09" w14:textId="77777777" w:rsidR="003E306E" w:rsidRDefault="003E306E" w:rsidP="00951F5A">
      <w:pPr>
        <w:ind w:left="720"/>
        <w:rPr>
          <w:b/>
        </w:rPr>
      </w:pPr>
    </w:p>
    <w:p w14:paraId="3B9AC590" w14:textId="77777777" w:rsidR="003E306E" w:rsidRDefault="003E306E" w:rsidP="00951F5A">
      <w:pPr>
        <w:ind w:left="720"/>
        <w:rPr>
          <w:b/>
        </w:rPr>
      </w:pPr>
    </w:p>
    <w:p w14:paraId="3B9A0B4A" w14:textId="77777777" w:rsidR="003E306E" w:rsidRDefault="003E306E" w:rsidP="00951F5A">
      <w:pPr>
        <w:ind w:left="720"/>
        <w:rPr>
          <w:b/>
        </w:rPr>
      </w:pPr>
    </w:p>
    <w:p w14:paraId="1FAFF7E4" w14:textId="77777777" w:rsidR="003E306E" w:rsidRPr="003E306E" w:rsidRDefault="003E306E" w:rsidP="00951F5A">
      <w:pPr>
        <w:ind w:left="720"/>
      </w:pPr>
      <w:r>
        <w:rPr>
          <w:b/>
        </w:rPr>
        <w:lastRenderedPageBreak/>
        <w:t xml:space="preserve">SAP </w:t>
      </w:r>
      <w:r w:rsidRPr="003E306E">
        <w:t>Punto de Acceso al Servicio</w:t>
      </w:r>
      <w:r>
        <w:rPr>
          <w:b/>
        </w:rPr>
        <w:t xml:space="preserve"> </w:t>
      </w:r>
      <w:r w:rsidRPr="003E306E">
        <w:rPr>
          <w:b/>
        </w:rPr>
        <w:sym w:font="Wingdings" w:char="F0E0"/>
      </w:r>
      <w:r>
        <w:rPr>
          <w:b/>
        </w:rPr>
        <w:t xml:space="preserve"> </w:t>
      </w:r>
      <w:r>
        <w:t>comunicación producida entre capas adyacentes</w:t>
      </w:r>
    </w:p>
    <w:p w14:paraId="3CC5AFC8" w14:textId="77777777" w:rsidR="003E306E" w:rsidRPr="003E306E" w:rsidRDefault="003E306E" w:rsidP="00951F5A">
      <w:pPr>
        <w:ind w:left="720"/>
        <w:rPr>
          <w:lang w:val="es-ES_tradnl"/>
        </w:rPr>
      </w:pPr>
      <w:r w:rsidRPr="003E306E">
        <w:rPr>
          <w:b/>
          <w:lang w:val="es-ES_tradnl"/>
        </w:rPr>
        <w:t xml:space="preserve">SDU </w:t>
      </w:r>
      <w:r w:rsidRPr="003E306E">
        <w:rPr>
          <w:lang w:val="es-ES_tradnl"/>
        </w:rPr>
        <w:t>Unidad de datos del servicio</w:t>
      </w:r>
      <w:r>
        <w:rPr>
          <w:lang w:val="es-ES_tradnl"/>
        </w:rPr>
        <w:t xml:space="preserve"> </w:t>
      </w:r>
      <w:r w:rsidRPr="003E306E">
        <w:rPr>
          <w:b/>
        </w:rPr>
        <w:sym w:font="Wingdings" w:char="F0E0"/>
      </w:r>
      <w:r w:rsidRPr="003E306E">
        <w:rPr>
          <w:b/>
          <w:lang w:val="es-ES_tradnl"/>
        </w:rPr>
        <w:t xml:space="preserve"> </w:t>
      </w:r>
      <w:r w:rsidRPr="003E306E">
        <w:rPr>
          <w:lang w:val="es-ES_tradnl"/>
        </w:rPr>
        <w:t>Datos que proceden de la capa superior</w:t>
      </w:r>
    </w:p>
    <w:p w14:paraId="06F57037" w14:textId="77777777" w:rsidR="003E306E" w:rsidRDefault="003E306E" w:rsidP="00951F5A">
      <w:pPr>
        <w:ind w:left="720"/>
      </w:pPr>
      <w:r w:rsidRPr="003E306E">
        <w:rPr>
          <w:b/>
          <w:lang w:val="es-ES_tradnl"/>
        </w:rPr>
        <w:t xml:space="preserve">PDU </w:t>
      </w:r>
      <w:r w:rsidRPr="003E306E">
        <w:rPr>
          <w:lang w:val="es-ES_tradnl"/>
        </w:rPr>
        <w:t>Unidad de datos del protocol</w:t>
      </w:r>
      <w:r w:rsidR="006508CC">
        <w:rPr>
          <w:lang w:val="es-ES_tradnl"/>
        </w:rPr>
        <w:t>o</w:t>
      </w:r>
      <w:r w:rsidRPr="003E306E">
        <w:rPr>
          <w:lang w:val="es-ES_tradnl"/>
        </w:rPr>
        <w:t xml:space="preserve"> </w:t>
      </w:r>
      <w:r w:rsidRPr="003E306E">
        <w:rPr>
          <w:b/>
        </w:rPr>
        <w:sym w:font="Wingdings" w:char="F0E0"/>
      </w:r>
      <w:r>
        <w:rPr>
          <w:b/>
        </w:rPr>
        <w:t xml:space="preserve"> </w:t>
      </w:r>
      <w:r>
        <w:t xml:space="preserve">SDU recibida de la capa superior </w:t>
      </w:r>
      <w:r w:rsidR="006508CC">
        <w:t>más</w:t>
      </w:r>
      <w:r>
        <w:t xml:space="preserve"> la cabecera</w:t>
      </w:r>
    </w:p>
    <w:p w14:paraId="10DE9851" w14:textId="77777777" w:rsidR="003E306E" w:rsidRDefault="003E306E" w:rsidP="00951F5A">
      <w:pPr>
        <w:ind w:left="720"/>
        <w:rPr>
          <w:lang w:val="es-ES_tradnl"/>
        </w:rPr>
      </w:pPr>
    </w:p>
    <w:p w14:paraId="468626F4" w14:textId="77777777" w:rsidR="003E306E" w:rsidRDefault="006508CC" w:rsidP="006508CC">
      <w:pPr>
        <w:rPr>
          <w:b/>
          <w:lang w:val="es-ES_tradnl"/>
        </w:rPr>
      </w:pPr>
      <w:r>
        <w:rPr>
          <w:b/>
          <w:lang w:val="es-ES_tradnl"/>
        </w:rPr>
        <w:t>Fragmentación</w:t>
      </w:r>
    </w:p>
    <w:p w14:paraId="23913C14" w14:textId="77777777" w:rsidR="003E306E" w:rsidRDefault="006508CC" w:rsidP="006508CC">
      <w:pPr>
        <w:rPr>
          <w:lang w:val="es-ES_tradnl"/>
        </w:rPr>
      </w:pPr>
      <w:r>
        <w:rPr>
          <w:lang w:val="es-ES_tradnl"/>
        </w:rPr>
        <w:t>Cuando enviamos un datagrama IP a través de una red, si el datagrama es demasiado grande, deberemos trocearlo en pedazos (capa de transporte) más pequeños que quepan en el MTU disponible.</w:t>
      </w:r>
    </w:p>
    <w:p w14:paraId="15BA9227" w14:textId="77777777" w:rsidR="006508CC" w:rsidRDefault="006508CC" w:rsidP="006508CC">
      <w:pPr>
        <w:rPr>
          <w:b/>
          <w:lang w:val="es-ES_tradnl"/>
        </w:rPr>
      </w:pPr>
      <w:r w:rsidRPr="006508CC">
        <w:rPr>
          <w:b/>
          <w:lang w:val="es-ES_tradnl"/>
        </w:rPr>
        <w:t>2</w:t>
      </w:r>
      <w:r>
        <w:rPr>
          <w:lang w:val="es-ES_tradnl"/>
        </w:rPr>
        <w:t xml:space="preserve"> </w:t>
      </w:r>
      <w:r>
        <w:rPr>
          <w:b/>
          <w:lang w:val="es-ES_tradnl"/>
        </w:rPr>
        <w:t>tipos de fragmentación:</w:t>
      </w:r>
    </w:p>
    <w:p w14:paraId="31858F33" w14:textId="77777777" w:rsidR="006508CC" w:rsidRDefault="006508CC" w:rsidP="006508CC">
      <w:pPr>
        <w:pStyle w:val="Prrafodelista"/>
        <w:numPr>
          <w:ilvl w:val="0"/>
          <w:numId w:val="7"/>
        </w:numPr>
        <w:rPr>
          <w:b/>
          <w:lang w:val="es-ES_tradnl"/>
        </w:rPr>
      </w:pPr>
      <w:r>
        <w:rPr>
          <w:b/>
          <w:lang w:val="es-ES_tradnl"/>
        </w:rPr>
        <w:t xml:space="preserve">En origen: </w:t>
      </w:r>
      <w:r>
        <w:rPr>
          <w:lang w:val="es-ES_tradnl"/>
        </w:rPr>
        <w:t>realizada por el host emisor cuando pretende enviar paquetes superiores a la MTU de la interfaz.</w:t>
      </w:r>
    </w:p>
    <w:p w14:paraId="6BD377BC" w14:textId="77777777" w:rsidR="006508CC" w:rsidRPr="006508CC" w:rsidRDefault="006508CC" w:rsidP="006508CC">
      <w:pPr>
        <w:pStyle w:val="Prrafodelista"/>
        <w:numPr>
          <w:ilvl w:val="0"/>
          <w:numId w:val="7"/>
        </w:numPr>
        <w:rPr>
          <w:b/>
          <w:lang w:val="es-ES_tradnl"/>
        </w:rPr>
      </w:pPr>
      <w:r>
        <w:rPr>
          <w:b/>
          <w:lang w:val="es-ES_tradnl"/>
        </w:rPr>
        <w:t xml:space="preserve">En ruta: </w:t>
      </w:r>
      <w:r>
        <w:rPr>
          <w:lang w:val="es-ES_tradnl"/>
        </w:rPr>
        <w:t xml:space="preserve">realizada por los </w:t>
      </w:r>
      <w:proofErr w:type="spellStart"/>
      <w:r>
        <w:rPr>
          <w:lang w:val="es-ES_tradnl"/>
        </w:rPr>
        <w:t>routers</w:t>
      </w:r>
      <w:proofErr w:type="spellEnd"/>
      <w:r>
        <w:rPr>
          <w:lang w:val="es-ES_tradnl"/>
        </w:rPr>
        <w:t xml:space="preserve"> cuando reciben un paquete más grande de la MTU de la interfaz de salida.</w:t>
      </w:r>
    </w:p>
    <w:p w14:paraId="2AA549D4" w14:textId="77777777" w:rsidR="006508CC" w:rsidRPr="006508CC" w:rsidRDefault="006508CC" w:rsidP="006508CC">
      <w:pPr>
        <w:rPr>
          <w:b/>
          <w:lang w:val="es-ES_tradnl"/>
        </w:rPr>
      </w:pPr>
    </w:p>
    <w:p w14:paraId="220E1E76" w14:textId="77777777" w:rsidR="003E306E" w:rsidRDefault="006508CC" w:rsidP="006508CC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1D5D40" wp14:editId="548F5D3B">
                <wp:simplePos x="0" y="0"/>
                <wp:positionH relativeFrom="column">
                  <wp:posOffset>2907665</wp:posOffset>
                </wp:positionH>
                <wp:positionV relativeFrom="paragraph">
                  <wp:posOffset>770890</wp:posOffset>
                </wp:positionV>
                <wp:extent cx="3409315" cy="3335655"/>
                <wp:effectExtent l="0" t="0" r="0" b="0"/>
                <wp:wrapSquare wrapText="bothSides"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335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D2ACA" w14:textId="77777777" w:rsidR="006508CC" w:rsidRDefault="006508CC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5A19C2AE" wp14:editId="294E6C72">
                                  <wp:extent cx="3224359" cy="3148511"/>
                                  <wp:effectExtent l="0" t="0" r="1905" b="1270"/>
                                  <wp:docPr id="29" name="Imagen 29" descr="/Users/albertorodriguez/Desktop/Capturas/Captura de pantalla 2018-01-13 a las 14.32.5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/Users/albertorodriguez/Desktop/Capturas/Captura de pantalla 2018-01-13 a las 14.32.5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9476" cy="31632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1D5D40" id="Cuadro de texto 27" o:spid="_x0000_s1032" type="#_x0000_t202" style="position:absolute;margin-left:228.95pt;margin-top:60.7pt;width:268.45pt;height:262.6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" filled="f" stroked="f">
                <v:textbox style="mso-fit-shape-to-text:t">
                  <w:txbxContent>
                    <w:p w14:paraId="1DCD2ACA" w14:textId="77777777" w:rsidR="006508CC" w:rsidRDefault="006508CC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5A19C2AE" wp14:editId="294E6C72">
                            <wp:extent cx="3224359" cy="3148511"/>
                            <wp:effectExtent l="0" t="0" r="1905" b="1270"/>
                            <wp:docPr id="29" name="Imagen 29" descr="/Users/albertorodriguez/Desktop/Capturas/Captura de pantalla 2018-01-13 a las 14.32.5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/Users/albertorodriguez/Desktop/Capturas/Captura de pantalla 2018-01-13 a las 14.32.5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39476" cy="31632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EBCD93" wp14:editId="243A640F">
                <wp:simplePos x="0" y="0"/>
                <wp:positionH relativeFrom="column">
                  <wp:posOffset>-518160</wp:posOffset>
                </wp:positionH>
                <wp:positionV relativeFrom="paragraph">
                  <wp:posOffset>768350</wp:posOffset>
                </wp:positionV>
                <wp:extent cx="3409315" cy="3448685"/>
                <wp:effectExtent l="0" t="0" r="0" b="0"/>
                <wp:wrapSquare wrapText="bothSides"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315" cy="3448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3F087B" w14:textId="77777777" w:rsidR="006508CC" w:rsidRDefault="006508CC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5ABBAB49" wp14:editId="6CA6E7DC">
                                  <wp:extent cx="3218356" cy="3262811"/>
                                  <wp:effectExtent l="0" t="0" r="7620" b="0"/>
                                  <wp:docPr id="28" name="Imagen 28" descr="/Users/albertorodriguez/Desktop/Capturas/Captura de pantalla 2018-01-13 a las 14.32.4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/Users/albertorodriguez/Desktop/Capturas/Captura de pantalla 2018-01-13 a las 14.32.45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74866" cy="33201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BCD93" id="Cuadro de texto 26" o:spid="_x0000_s1033" type="#_x0000_t202" style="position:absolute;margin-left:-40.8pt;margin-top:60.5pt;width:268.45pt;height:271.5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" filled="f" stroked="f">
                <v:textbox style="mso-fit-shape-to-text:t">
                  <w:txbxContent>
                    <w:p w14:paraId="3B3F087B" w14:textId="77777777" w:rsidR="006508CC" w:rsidRDefault="006508CC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5ABBAB49" wp14:editId="6CA6E7DC">
                            <wp:extent cx="3218356" cy="3262811"/>
                            <wp:effectExtent l="0" t="0" r="7620" b="0"/>
                            <wp:docPr id="28" name="Imagen 28" descr="/Users/albertorodriguez/Desktop/Capturas/Captura de pantalla 2018-01-13 a las 14.32.45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/Users/albertorodriguez/Desktop/Capturas/Captura de pantalla 2018-01-13 a las 14.32.4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74866" cy="33201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E306E" w:rsidRPr="003E306E">
        <w:rPr>
          <w:b/>
          <w:lang w:val="es-ES_tradnl"/>
        </w:rPr>
        <w:t xml:space="preserve">MTU </w:t>
      </w:r>
      <w:r w:rsidR="003E306E" w:rsidRPr="003E306E">
        <w:rPr>
          <w:lang w:val="es-ES_tradnl"/>
        </w:rPr>
        <w:t>(</w:t>
      </w:r>
      <w:proofErr w:type="spellStart"/>
      <w:r w:rsidR="003E306E" w:rsidRPr="003E306E">
        <w:rPr>
          <w:lang w:val="es-ES_tradnl"/>
        </w:rPr>
        <w:t>Maximum</w:t>
      </w:r>
      <w:proofErr w:type="spellEnd"/>
      <w:r w:rsidR="003E306E" w:rsidRPr="003E306E">
        <w:rPr>
          <w:lang w:val="es-ES_tradnl"/>
        </w:rPr>
        <w:t xml:space="preserve"> transfer </w:t>
      </w:r>
      <w:proofErr w:type="spellStart"/>
      <w:r w:rsidR="003E306E" w:rsidRPr="003E306E">
        <w:rPr>
          <w:lang w:val="es-ES_tradnl"/>
        </w:rPr>
        <w:t>unit</w:t>
      </w:r>
      <w:proofErr w:type="spellEnd"/>
      <w:r w:rsidR="003E306E" w:rsidRPr="003E306E">
        <w:rPr>
          <w:lang w:val="es-ES_tradnl"/>
        </w:rPr>
        <w:t>)</w:t>
      </w:r>
      <w:r w:rsidR="003E306E" w:rsidRPr="003E306E">
        <w:rPr>
          <w:b/>
          <w:lang w:val="es-ES_tradnl"/>
        </w:rPr>
        <w:t xml:space="preserve"> </w:t>
      </w:r>
      <w:r w:rsidR="003E306E" w:rsidRPr="003E306E">
        <w:rPr>
          <w:b/>
        </w:rPr>
        <w:sym w:font="Wingdings" w:char="F0E0"/>
      </w:r>
      <w:r w:rsidR="003E306E">
        <w:rPr>
          <w:b/>
        </w:rPr>
        <w:t xml:space="preserve"> </w:t>
      </w:r>
      <w:r w:rsidR="003E306E">
        <w:t>Tamaño máximo de tramas que se puede Transmitir.</w:t>
      </w:r>
    </w:p>
    <w:p w14:paraId="12B3638C" w14:textId="77777777" w:rsidR="006508CC" w:rsidRDefault="006508CC" w:rsidP="006508CC"/>
    <w:p w14:paraId="06FE9AB3" w14:textId="77777777" w:rsidR="006508CC" w:rsidRDefault="006508CC" w:rsidP="006508CC"/>
    <w:p w14:paraId="70817847" w14:textId="77777777" w:rsidR="006508CC" w:rsidRDefault="006508CC" w:rsidP="006508CC">
      <w:pPr>
        <w:rPr>
          <w:b/>
        </w:rPr>
      </w:pPr>
      <w:r>
        <w:rPr>
          <w:b/>
        </w:rPr>
        <w:t>Clasificación del Tipo de Servicio</w:t>
      </w:r>
    </w:p>
    <w:p w14:paraId="31F01EED" w14:textId="77777777" w:rsidR="006508CC" w:rsidRPr="006508CC" w:rsidRDefault="006508CC" w:rsidP="006508CC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 xml:space="preserve">Orientado a Conexión: </w:t>
      </w:r>
      <w:r>
        <w:t>antes de transmitir los datos se debe establecer una conexión (</w:t>
      </w:r>
      <w:proofErr w:type="spellStart"/>
      <w:r>
        <w:t>Ej</w:t>
      </w:r>
      <w:proofErr w:type="spellEnd"/>
      <w:r>
        <w:t xml:space="preserve">: </w:t>
      </w:r>
      <w:proofErr w:type="spellStart"/>
      <w:r>
        <w:t>Telefonia</w:t>
      </w:r>
      <w:proofErr w:type="spellEnd"/>
      <w:r>
        <w:t>)</w:t>
      </w:r>
    </w:p>
    <w:p w14:paraId="63DF298F" w14:textId="77777777" w:rsidR="006508CC" w:rsidRPr="006508CC" w:rsidRDefault="006508CC" w:rsidP="006508CC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 xml:space="preserve">No Orientado a Conexión: </w:t>
      </w:r>
      <w:r>
        <w:t>no es necesaria una conexión para la transmisión de información. (</w:t>
      </w:r>
      <w:proofErr w:type="spellStart"/>
      <w:r>
        <w:t>Ej</w:t>
      </w:r>
      <w:proofErr w:type="spellEnd"/>
      <w:r>
        <w:t>: Envío Postal)</w:t>
      </w:r>
    </w:p>
    <w:p w14:paraId="034A4D63" w14:textId="77777777" w:rsidR="006508CC" w:rsidRDefault="006508CC" w:rsidP="006508CC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 xml:space="preserve">Confirmado (fiable): </w:t>
      </w:r>
      <w:r>
        <w:t>cuando el emisor tiene constancia de la recepción en destino. (</w:t>
      </w:r>
      <w:proofErr w:type="spellStart"/>
      <w:r>
        <w:t>Ej</w:t>
      </w:r>
      <w:proofErr w:type="spellEnd"/>
      <w:r>
        <w:t xml:space="preserve">: </w:t>
      </w:r>
      <w:proofErr w:type="spellStart"/>
      <w:r>
        <w:t>Envio</w:t>
      </w:r>
      <w:proofErr w:type="spellEnd"/>
      <w:r>
        <w:t xml:space="preserve"> certificado)</w:t>
      </w:r>
    </w:p>
    <w:p w14:paraId="54877ACC" w14:textId="77777777" w:rsidR="006508CC" w:rsidRPr="006508CC" w:rsidRDefault="006508CC" w:rsidP="006508CC">
      <w:pPr>
        <w:pStyle w:val="Prrafodelista"/>
        <w:numPr>
          <w:ilvl w:val="0"/>
          <w:numId w:val="7"/>
        </w:numPr>
        <w:rPr>
          <w:b/>
        </w:rPr>
      </w:pPr>
      <w:r>
        <w:rPr>
          <w:b/>
        </w:rPr>
        <w:t xml:space="preserve">No Confirmado (no fiable): </w:t>
      </w:r>
      <w:r>
        <w:t>no se produce dicha confirmación.</w:t>
      </w:r>
    </w:p>
    <w:p w14:paraId="6C7EC7EA" w14:textId="77777777" w:rsidR="006508CC" w:rsidRPr="006508CC" w:rsidRDefault="00CC7473" w:rsidP="006508CC">
      <w:pPr>
        <w:rPr>
          <w:b/>
        </w:rPr>
      </w:pPr>
      <w:r>
        <w:rPr>
          <w:b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D04737" wp14:editId="23491267">
                <wp:simplePos x="0" y="0"/>
                <wp:positionH relativeFrom="column">
                  <wp:posOffset>398145</wp:posOffset>
                </wp:positionH>
                <wp:positionV relativeFrom="paragraph">
                  <wp:posOffset>50800</wp:posOffset>
                </wp:positionV>
                <wp:extent cx="5238115" cy="2776855"/>
                <wp:effectExtent l="0" t="0" r="0" b="0"/>
                <wp:wrapSquare wrapText="bothSides"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115" cy="277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85E2F" w14:textId="77777777" w:rsidR="006508CC" w:rsidRDefault="006508CC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78509111" wp14:editId="45DA381B">
                                  <wp:extent cx="5044534" cy="2587988"/>
                                  <wp:effectExtent l="0" t="0" r="10160" b="3175"/>
                                  <wp:docPr id="31" name="Imagen 31" descr="/Users/albertorodriguez/Desktop/Capturas/Captura de pantalla 2018-01-13 a las 14.38.0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/Users/albertorodriguez/Desktop/Capturas/Captura de pantalla 2018-01-13 a las 14.38.0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60237" cy="25960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04737" id="Cuadro de texto 30" o:spid="_x0000_s1034" type="#_x0000_t202" style="position:absolute;margin-left:31.35pt;margin-top:4pt;width:412.45pt;height:218.65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" filled="f" stroked="f">
                <v:textbox style="mso-fit-shape-to-text:t">
                  <w:txbxContent>
                    <w:p w14:paraId="0E785E2F" w14:textId="77777777" w:rsidR="006508CC" w:rsidRDefault="006508CC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78509111" wp14:editId="45DA381B">
                            <wp:extent cx="5044534" cy="2587988"/>
                            <wp:effectExtent l="0" t="0" r="10160" b="3175"/>
                            <wp:docPr id="31" name="Imagen 31" descr="/Users/albertorodriguez/Desktop/Capturas/Captura de pantalla 2018-01-13 a las 14.38.0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/Users/albertorodriguez/Desktop/Capturas/Captura de pantalla 2018-01-13 a las 14.38.0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60237" cy="259604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C84AC0" w14:textId="77777777" w:rsidR="006508CC" w:rsidRPr="006508CC" w:rsidRDefault="006508CC" w:rsidP="006508CC">
      <w:pPr>
        <w:rPr>
          <w:b/>
        </w:rPr>
      </w:pPr>
    </w:p>
    <w:p w14:paraId="5CE89392" w14:textId="77777777" w:rsidR="006508CC" w:rsidRDefault="006508CC" w:rsidP="006508CC"/>
    <w:p w14:paraId="6172307D" w14:textId="77777777" w:rsidR="006508CC" w:rsidRDefault="006508CC" w:rsidP="006508CC"/>
    <w:p w14:paraId="74BB0D30" w14:textId="77777777" w:rsidR="006508CC" w:rsidRDefault="006508CC" w:rsidP="006508CC"/>
    <w:p w14:paraId="46F5EC37" w14:textId="77777777" w:rsidR="006508CC" w:rsidRDefault="006508CC" w:rsidP="006508CC"/>
    <w:p w14:paraId="6373C488" w14:textId="77777777" w:rsidR="006508CC" w:rsidRDefault="006508CC" w:rsidP="006508CC"/>
    <w:p w14:paraId="6B478B57" w14:textId="77777777" w:rsidR="006508CC" w:rsidRDefault="006508CC" w:rsidP="006508CC"/>
    <w:p w14:paraId="32B98510" w14:textId="77777777" w:rsidR="006508CC" w:rsidRDefault="006508CC" w:rsidP="006508CC"/>
    <w:p w14:paraId="1232856A" w14:textId="77777777" w:rsidR="006508CC" w:rsidRDefault="00CC7473" w:rsidP="006508CC">
      <w:pPr>
        <w:rPr>
          <w:b/>
        </w:rPr>
      </w:pPr>
      <w:r>
        <w:rPr>
          <w:b/>
        </w:rPr>
        <w:t>Retardos en la Comunicación</w:t>
      </w:r>
    </w:p>
    <w:p w14:paraId="3734FBBD" w14:textId="77777777" w:rsidR="00CC7473" w:rsidRPr="00CC7473" w:rsidRDefault="00CC7473" w:rsidP="006508CC">
      <w:r>
        <w:rPr>
          <w:b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D3191A" wp14:editId="7D76D973">
                <wp:simplePos x="0" y="0"/>
                <wp:positionH relativeFrom="column">
                  <wp:posOffset>1654175</wp:posOffset>
                </wp:positionH>
                <wp:positionV relativeFrom="paragraph">
                  <wp:posOffset>325755</wp:posOffset>
                </wp:positionV>
                <wp:extent cx="2054225" cy="448310"/>
                <wp:effectExtent l="0" t="0" r="0" b="8890"/>
                <wp:wrapSquare wrapText="bothSides"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4225" cy="448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2FDD8" w14:textId="77777777" w:rsidR="00CC7473" w:rsidRDefault="00CC7473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2FA08810" wp14:editId="3C9095D2">
                                  <wp:extent cx="1872615" cy="337185"/>
                                  <wp:effectExtent l="0" t="0" r="6985" b="0"/>
                                  <wp:docPr id="33" name="Imagen 33" descr="/Users/albertorodriguez/Desktop/Capturas/Captura de pantalla 2018-01-13 a las 14.39.4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/Users/albertorodriguez/Desktop/Capturas/Captura de pantalla 2018-01-13 a las 14.39.4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2615" cy="337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3191A" id="Cuadro de texto 32" o:spid="_x0000_s1035" type="#_x0000_t202" style="position:absolute;margin-left:130.25pt;margin-top:25.65pt;width:161.75pt;height:3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" filled="f" stroked="f">
                <v:textbox>
                  <w:txbxContent>
                    <w:p w14:paraId="3C32FDD8" w14:textId="77777777" w:rsidR="00CC7473" w:rsidRDefault="00CC7473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2FA08810" wp14:editId="3C9095D2">
                            <wp:extent cx="1872615" cy="337185"/>
                            <wp:effectExtent l="0" t="0" r="6985" b="0"/>
                            <wp:docPr id="33" name="Imagen 33" descr="/Users/albertorodriguez/Desktop/Capturas/Captura de pantalla 2018-01-13 a las 14.39.4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/Users/albertorodriguez/Desktop/Capturas/Captura de pantalla 2018-01-13 a las 14.39.4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2615" cy="337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</w:rPr>
        <w:t>Tiempo de Propagación (</w:t>
      </w:r>
      <w:proofErr w:type="spellStart"/>
      <w:r>
        <w:rPr>
          <w:b/>
        </w:rPr>
        <w:t>T</w:t>
      </w:r>
      <w:r w:rsidRPr="00CC7473">
        <w:rPr>
          <w:b/>
          <w:vertAlign w:val="subscript"/>
        </w:rPr>
        <w:t>prop</w:t>
      </w:r>
      <w:proofErr w:type="spellEnd"/>
      <w:r>
        <w:rPr>
          <w:b/>
        </w:rPr>
        <w:t xml:space="preserve">): </w:t>
      </w:r>
      <w:r>
        <w:t xml:space="preserve">depende de la distancia y medio de </w:t>
      </w:r>
      <w:proofErr w:type="spellStart"/>
      <w:r>
        <w:t>trans</w:t>
      </w:r>
      <w:proofErr w:type="spellEnd"/>
      <w:r>
        <w:t>.</w:t>
      </w:r>
    </w:p>
    <w:p w14:paraId="06AA5F66" w14:textId="77777777" w:rsidR="00CC7473" w:rsidRPr="00CC7473" w:rsidRDefault="00CC7473" w:rsidP="006508CC">
      <w:pPr>
        <w:rPr>
          <w:b/>
        </w:rPr>
      </w:pPr>
    </w:p>
    <w:p w14:paraId="511A8872" w14:textId="77777777" w:rsidR="00CC7473" w:rsidRDefault="00CC7473" w:rsidP="006508CC"/>
    <w:p w14:paraId="01F166B1" w14:textId="77777777" w:rsidR="00CC7473" w:rsidRDefault="00CC7473" w:rsidP="006508CC">
      <w:r>
        <w:rPr>
          <w:b/>
        </w:rPr>
        <w:t>Tiempo de Procesamiento (</w:t>
      </w:r>
      <w:proofErr w:type="spellStart"/>
      <w:r>
        <w:rPr>
          <w:b/>
        </w:rPr>
        <w:t>T</w:t>
      </w:r>
      <w:r w:rsidRPr="00CC7473">
        <w:rPr>
          <w:b/>
          <w:vertAlign w:val="subscript"/>
        </w:rPr>
        <w:t>proc</w:t>
      </w:r>
      <w:proofErr w:type="spellEnd"/>
      <w:r>
        <w:rPr>
          <w:b/>
        </w:rPr>
        <w:t xml:space="preserve">): </w:t>
      </w:r>
      <w:r>
        <w:t xml:space="preserve">tiempo que se tarda en decidir </w:t>
      </w:r>
      <w:proofErr w:type="spellStart"/>
      <w:r>
        <w:t>que</w:t>
      </w:r>
      <w:proofErr w:type="spellEnd"/>
      <w:r>
        <w:t xml:space="preserve"> hacer con el paquete. Depende del </w:t>
      </w:r>
      <w:proofErr w:type="spellStart"/>
      <w:r>
        <w:t>router</w:t>
      </w:r>
      <w:proofErr w:type="spellEnd"/>
      <w:r>
        <w:t xml:space="preserve"> y la carga</w:t>
      </w:r>
    </w:p>
    <w:p w14:paraId="24FD4FA5" w14:textId="77777777" w:rsidR="00CC7473" w:rsidRPr="00CC7473" w:rsidRDefault="00CC7473" w:rsidP="006508CC">
      <w:r>
        <w:rPr>
          <w:b/>
        </w:rPr>
        <w:t xml:space="preserve">Tiempo de </w:t>
      </w:r>
      <w:proofErr w:type="spellStart"/>
      <w:r>
        <w:rPr>
          <w:b/>
        </w:rPr>
        <w:t>Transmision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T</w:t>
      </w:r>
      <w:r w:rsidRPr="00CC7473">
        <w:rPr>
          <w:b/>
          <w:vertAlign w:val="subscript"/>
        </w:rPr>
        <w:t>tx</w:t>
      </w:r>
      <w:proofErr w:type="spellEnd"/>
      <w:r>
        <w:rPr>
          <w:b/>
        </w:rPr>
        <w:t xml:space="preserve">): </w:t>
      </w:r>
      <w:r>
        <w:t>depende de la velocidad del enlace y el tamaño del paquete.</w:t>
      </w:r>
    </w:p>
    <w:p w14:paraId="24E54164" w14:textId="77777777" w:rsidR="00CC7473" w:rsidRDefault="00CC7473" w:rsidP="006508CC">
      <w:pPr>
        <w:rPr>
          <w:b/>
        </w:rPr>
      </w:pPr>
      <w:r>
        <w:rPr>
          <w:b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174EFD" wp14:editId="133E15C8">
                <wp:simplePos x="0" y="0"/>
                <wp:positionH relativeFrom="column">
                  <wp:posOffset>1537970</wp:posOffset>
                </wp:positionH>
                <wp:positionV relativeFrom="paragraph">
                  <wp:posOffset>10160</wp:posOffset>
                </wp:positionV>
                <wp:extent cx="2286000" cy="457200"/>
                <wp:effectExtent l="0" t="0" r="0" b="0"/>
                <wp:wrapSquare wrapText="bothSides"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9C88C" w14:textId="77777777" w:rsidR="00CC7473" w:rsidRDefault="00CC7473">
                            <w:r>
                              <w:rPr>
                                <w:b/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66B24655" wp14:editId="60412190">
                                  <wp:extent cx="2103120" cy="393114"/>
                                  <wp:effectExtent l="0" t="0" r="5080" b="0"/>
                                  <wp:docPr id="35" name="Imagen 35" descr="/Users/albertorodriguez/Desktop/Capturas/Captura de pantalla 2018-01-13 a las 14.41.5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/Users/albertorodriguez/Desktop/Capturas/Captura de pantalla 2018-01-13 a las 14.41.59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03120" cy="3931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74EFD" id="Cuadro de texto 34" o:spid="_x0000_s1036" type="#_x0000_t202" style="position:absolute;margin-left:121.1pt;margin-top:.8pt;width:180pt;height:3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" filled="f" stroked="f">
                <v:textbox>
                  <w:txbxContent>
                    <w:p w14:paraId="5999C88C" w14:textId="77777777" w:rsidR="00CC7473" w:rsidRDefault="00CC7473">
                      <w:r>
                        <w:rPr>
                          <w:b/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66B24655" wp14:editId="60412190">
                            <wp:extent cx="2103120" cy="393114"/>
                            <wp:effectExtent l="0" t="0" r="5080" b="0"/>
                            <wp:docPr id="35" name="Imagen 35" descr="/Users/albertorodriguez/Desktop/Capturas/Captura de pantalla 2018-01-13 a las 14.41.59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/Users/albertorodriguez/Desktop/Capturas/Captura de pantalla 2018-01-13 a las 14.41.59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03120" cy="3931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0A58A5" w14:textId="77777777" w:rsidR="00CC7473" w:rsidRDefault="00CC7473" w:rsidP="006508CC">
      <w:pPr>
        <w:rPr>
          <w:b/>
        </w:rPr>
      </w:pPr>
    </w:p>
    <w:p w14:paraId="49F77813" w14:textId="77777777" w:rsidR="005C06F2" w:rsidRDefault="005C06F2" w:rsidP="006508CC">
      <w:pPr>
        <w:rPr>
          <w:b/>
        </w:rPr>
      </w:pPr>
      <w:r>
        <w:rPr>
          <w:b/>
          <w:noProof/>
          <w:lang w:val="es-ES_tradnl" w:eastAsia="es-ES_tradnl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19D196" wp14:editId="558A2DB3">
                <wp:simplePos x="0" y="0"/>
                <wp:positionH relativeFrom="column">
                  <wp:posOffset>738051</wp:posOffset>
                </wp:positionH>
                <wp:positionV relativeFrom="paragraph">
                  <wp:posOffset>0</wp:posOffset>
                </wp:positionV>
                <wp:extent cx="4679315" cy="2123440"/>
                <wp:effectExtent l="0" t="0" r="0" b="12700"/>
                <wp:wrapSquare wrapText="bothSides"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315" cy="2123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062FE" w14:textId="77777777" w:rsidR="00CC7473" w:rsidRDefault="00CC7473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07DF1255" wp14:editId="13CEF9AF">
                                  <wp:extent cx="4495800" cy="1937385"/>
                                  <wp:effectExtent l="0" t="0" r="0" b="0"/>
                                  <wp:docPr id="37" name="Imagen 37" descr="/Users/albertorodriguez/Desktop/Capturas/Captura de pantalla 2018-01-13 a las 14.43.5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/Users/albertorodriguez/Desktop/Capturas/Captura de pantalla 2018-01-13 a las 14.43.59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95800" cy="1937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9D196" id="Cuadro de texto 36" o:spid="_x0000_s1037" type="#_x0000_t202" style="position:absolute;margin-left:58.1pt;margin-top:0;width:368.45pt;height:167.2pt;z-index:2516705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" filled="f" stroked="f">
                <v:textbox style="mso-fit-shape-to-text:t">
                  <w:txbxContent>
                    <w:p w14:paraId="178062FE" w14:textId="77777777" w:rsidR="00CC7473" w:rsidRDefault="00CC7473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07DF1255" wp14:editId="13CEF9AF">
                            <wp:extent cx="4495800" cy="1937385"/>
                            <wp:effectExtent l="0" t="0" r="0" b="0"/>
                            <wp:docPr id="37" name="Imagen 37" descr="/Users/albertorodriguez/Desktop/Capturas/Captura de pantalla 2018-01-13 a las 14.43.59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/Users/albertorodriguez/Desktop/Capturas/Captura de pantalla 2018-01-13 a las 14.43.59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95800" cy="1937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C64B57" w14:textId="77777777" w:rsidR="005C06F2" w:rsidRDefault="005C06F2" w:rsidP="006508CC">
      <w:pPr>
        <w:rPr>
          <w:b/>
        </w:rPr>
      </w:pPr>
    </w:p>
    <w:p w14:paraId="13452BAA" w14:textId="77777777" w:rsidR="005C06F2" w:rsidRDefault="005C06F2" w:rsidP="006508CC">
      <w:pPr>
        <w:rPr>
          <w:b/>
        </w:rPr>
      </w:pPr>
    </w:p>
    <w:p w14:paraId="5FA8D12D" w14:textId="77777777" w:rsidR="005C06F2" w:rsidRDefault="005C06F2" w:rsidP="006508CC">
      <w:pPr>
        <w:rPr>
          <w:b/>
        </w:rPr>
      </w:pPr>
    </w:p>
    <w:p w14:paraId="6A6DA2EE" w14:textId="77777777" w:rsidR="005C06F2" w:rsidRDefault="005C06F2" w:rsidP="006508CC">
      <w:pPr>
        <w:rPr>
          <w:b/>
        </w:rPr>
      </w:pPr>
    </w:p>
    <w:p w14:paraId="0B1080C5" w14:textId="77777777" w:rsidR="00CC7473" w:rsidRDefault="00CC7473" w:rsidP="006508CC">
      <w:pPr>
        <w:rPr>
          <w:b/>
        </w:rPr>
      </w:pPr>
    </w:p>
    <w:p w14:paraId="1328C628" w14:textId="77777777" w:rsidR="005C06F2" w:rsidRDefault="005C06F2" w:rsidP="006508CC">
      <w:pPr>
        <w:rPr>
          <w:b/>
        </w:rPr>
      </w:pPr>
    </w:p>
    <w:p w14:paraId="1E46B60A" w14:textId="77777777" w:rsidR="005C06F2" w:rsidRDefault="005C06F2" w:rsidP="006508CC">
      <w:r>
        <w:rPr>
          <w:b/>
        </w:rPr>
        <w:t xml:space="preserve">RTT (Round </w:t>
      </w:r>
      <w:proofErr w:type="spellStart"/>
      <w:r>
        <w:rPr>
          <w:b/>
        </w:rPr>
        <w:t>Trip</w:t>
      </w:r>
      <w:proofErr w:type="spellEnd"/>
      <w:r>
        <w:rPr>
          <w:b/>
        </w:rPr>
        <w:t xml:space="preserve"> Time): </w:t>
      </w:r>
      <w:r>
        <w:t>Tiempo para enviar un paquete y recibir su respuesta asociada.</w:t>
      </w:r>
    </w:p>
    <w:p w14:paraId="19C25861" w14:textId="77777777" w:rsidR="005C06F2" w:rsidRDefault="005C06F2" w:rsidP="006508CC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4F21FB" wp14:editId="71D76EC6">
                <wp:simplePos x="0" y="0"/>
                <wp:positionH relativeFrom="column">
                  <wp:posOffset>1536700</wp:posOffset>
                </wp:positionH>
                <wp:positionV relativeFrom="paragraph">
                  <wp:posOffset>-8255</wp:posOffset>
                </wp:positionV>
                <wp:extent cx="1716405" cy="1602740"/>
                <wp:effectExtent l="0" t="0" r="0" b="0"/>
                <wp:wrapSquare wrapText="bothSides"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405" cy="160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28B896" w14:textId="77777777" w:rsidR="005C06F2" w:rsidRDefault="005C06F2">
                            <w:r>
                              <w:rPr>
                                <w:noProof/>
                                <w:lang w:val="es-ES_tradnl" w:eastAsia="es-ES_tradnl"/>
                              </w:rPr>
                              <w:drawing>
                                <wp:inline distT="0" distB="0" distL="0" distR="0" wp14:anchorId="79FEBC97" wp14:editId="3C95E45E">
                                  <wp:extent cx="1553898" cy="1453589"/>
                                  <wp:effectExtent l="0" t="0" r="0" b="0"/>
                                  <wp:docPr id="39" name="Imagen 39" descr="/Users/albertorodriguez/Desktop/Capturas/Captura de pantalla 2018-01-13 a las 14.46.2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/Users/albertorodriguez/Desktop/Capturas/Captura de pantalla 2018-01-13 a las 14.46.27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767" cy="15021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F21FB" id="Cuadro de texto 38" o:spid="_x0000_s1038" type="#_x0000_t202" style="position:absolute;margin-left:121pt;margin-top:-.6pt;width:135.15pt;height:126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" filled="f" stroked="f">
                <v:textbox>
                  <w:txbxContent>
                    <w:p w14:paraId="6328B896" w14:textId="77777777" w:rsidR="005C06F2" w:rsidRDefault="005C06F2">
                      <w:r>
                        <w:rPr>
                          <w:noProof/>
                          <w:lang w:val="es-ES_tradnl" w:eastAsia="es-ES_tradnl"/>
                        </w:rPr>
                        <w:drawing>
                          <wp:inline distT="0" distB="0" distL="0" distR="0" wp14:anchorId="79FEBC97" wp14:editId="3C95E45E">
                            <wp:extent cx="1553898" cy="1453589"/>
                            <wp:effectExtent l="0" t="0" r="0" b="0"/>
                            <wp:docPr id="39" name="Imagen 39" descr="/Users/albertorodriguez/Desktop/Capturas/Captura de pantalla 2018-01-13 a las 14.46.27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/Users/albertorodriguez/Desktop/Capturas/Captura de pantalla 2018-01-13 a las 14.46.27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767" cy="15021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C5444C" w14:textId="77777777" w:rsidR="005C06F2" w:rsidRDefault="005C06F2" w:rsidP="006508CC"/>
    <w:p w14:paraId="5DDA0740" w14:textId="77777777" w:rsidR="005C06F2" w:rsidRDefault="005C06F2" w:rsidP="006508CC"/>
    <w:p w14:paraId="105514D2" w14:textId="77777777" w:rsidR="005C06F2" w:rsidRDefault="005C06F2" w:rsidP="006508CC"/>
    <w:p w14:paraId="2B0C655A" w14:textId="77777777" w:rsidR="005C06F2" w:rsidRDefault="005C06F2" w:rsidP="006508CC"/>
    <w:p w14:paraId="1598F5DB" w14:textId="77777777" w:rsidR="005C06F2" w:rsidRDefault="005C06F2" w:rsidP="006508CC"/>
    <w:p w14:paraId="281C82F7" w14:textId="77777777" w:rsidR="005C06F2" w:rsidRDefault="005C06F2" w:rsidP="006508CC">
      <w:pPr>
        <w:rPr>
          <w:b/>
        </w:rPr>
      </w:pPr>
      <w:r>
        <w:rPr>
          <w:b/>
        </w:rPr>
        <w:t>Estructura actual de INTERNET</w:t>
      </w:r>
    </w:p>
    <w:p w14:paraId="68D8FE3E" w14:textId="77777777" w:rsidR="005C06F2" w:rsidRPr="005C06F2" w:rsidRDefault="005C06F2" w:rsidP="005C06F2">
      <w:pPr>
        <w:pStyle w:val="Prrafodelista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440" w:lineRule="atLeast"/>
      </w:pPr>
      <w:r w:rsidRPr="005C06F2">
        <w:rPr>
          <w:b/>
        </w:rPr>
        <w:t xml:space="preserve">Las redes </w:t>
      </w:r>
      <w:proofErr w:type="spellStart"/>
      <w:r w:rsidRPr="005C06F2">
        <w:rPr>
          <w:b/>
        </w:rPr>
        <w:t>Tier</w:t>
      </w:r>
      <w:proofErr w:type="spellEnd"/>
      <w:r w:rsidRPr="005C06F2">
        <w:rPr>
          <w:b/>
        </w:rPr>
        <w:t xml:space="preserve"> 1</w:t>
      </w:r>
      <w:r w:rsidRPr="005C06F2">
        <w:t xml:space="preserve">: Son las redes de los grandes operadores globales (Global </w:t>
      </w:r>
      <w:proofErr w:type="spellStart"/>
      <w:r w:rsidRPr="005C06F2">
        <w:t>Carriers</w:t>
      </w:r>
      <w:proofErr w:type="spellEnd"/>
      <w:r>
        <w:t xml:space="preserve">) que tienen tendidos de fibra óptica por al menos dos continentes. </w:t>
      </w:r>
      <w:r w:rsidRPr="005C06F2">
        <w:t xml:space="preserve">Desde una red </w:t>
      </w:r>
      <w:proofErr w:type="spellStart"/>
      <w:r w:rsidRPr="005C06F2">
        <w:t>Tier</w:t>
      </w:r>
      <w:proofErr w:type="spellEnd"/>
      <w:r w:rsidRPr="005C06F2">
        <w:t xml:space="preserve"> 1 se puede acceder a cualquier punto d</w:t>
      </w:r>
      <w:r>
        <w:t xml:space="preserve">e Internet gracias a que es una </w:t>
      </w:r>
      <w:r w:rsidRPr="005C06F2">
        <w:t xml:space="preserve">condición necesaria que todas las redes </w:t>
      </w:r>
      <w:proofErr w:type="spellStart"/>
      <w:r w:rsidRPr="005C06F2">
        <w:t>Tier</w:t>
      </w:r>
      <w:proofErr w:type="spellEnd"/>
      <w:r w:rsidRPr="005C06F2">
        <w:t xml:space="preserve"> 1 tienen que estar conectadas entre sí. </w:t>
      </w:r>
      <w:r w:rsidRPr="005C06F2">
        <w:rPr>
          <w:rFonts w:ascii="MS Mincho" w:eastAsia="MS Mincho" w:hAnsi="MS Mincho" w:cs="MS Mincho"/>
        </w:rPr>
        <w:t> </w:t>
      </w:r>
    </w:p>
    <w:p w14:paraId="679E796C" w14:textId="77777777" w:rsidR="005C06F2" w:rsidRPr="005C06F2" w:rsidRDefault="005C06F2" w:rsidP="005C06F2">
      <w:pPr>
        <w:pStyle w:val="Prrafodelista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420" w:lineRule="atLeast"/>
      </w:pPr>
      <w:r w:rsidRPr="005C06F2">
        <w:rPr>
          <w:b/>
        </w:rPr>
        <w:t xml:space="preserve">Las redes </w:t>
      </w:r>
      <w:proofErr w:type="spellStart"/>
      <w:r w:rsidRPr="005C06F2">
        <w:rPr>
          <w:b/>
        </w:rPr>
        <w:t>Tier</w:t>
      </w:r>
      <w:proofErr w:type="spellEnd"/>
      <w:r w:rsidRPr="005C06F2">
        <w:rPr>
          <w:b/>
        </w:rPr>
        <w:t xml:space="preserve"> 2</w:t>
      </w:r>
      <w:r w:rsidRPr="005C06F2">
        <w:t xml:space="preserve">: Son operadores de ámbito más regional que no pueden alcanzar todos los puntos de Internet y que necesitan conectarse a una red </w:t>
      </w:r>
      <w:proofErr w:type="spellStart"/>
      <w:r w:rsidRPr="005C06F2">
        <w:t>Tier</w:t>
      </w:r>
      <w:proofErr w:type="spellEnd"/>
      <w:r w:rsidRPr="005C06F2">
        <w:t xml:space="preserve"> 1 para ello. Su principal función es ofrecer servicios de conectividad a los operadores </w:t>
      </w:r>
      <w:proofErr w:type="spellStart"/>
      <w:r w:rsidRPr="005C06F2">
        <w:t>Tier</w:t>
      </w:r>
      <w:proofErr w:type="spellEnd"/>
      <w:r w:rsidRPr="005C06F2">
        <w:t xml:space="preserve"> 3. </w:t>
      </w:r>
    </w:p>
    <w:p w14:paraId="6768DCEA" w14:textId="76F10E48" w:rsidR="005C06F2" w:rsidRPr="005C06F2" w:rsidRDefault="005C06F2" w:rsidP="00C43F1A">
      <w:pPr>
        <w:pStyle w:val="Prrafodelista"/>
        <w:widowControl w:val="0"/>
        <w:numPr>
          <w:ilvl w:val="0"/>
          <w:numId w:val="7"/>
        </w:numPr>
        <w:autoSpaceDE w:val="0"/>
        <w:autoSpaceDN w:val="0"/>
        <w:adjustRightInd w:val="0"/>
        <w:spacing w:after="240" w:line="440" w:lineRule="atLeast"/>
      </w:pPr>
      <w:r w:rsidRPr="002965F1">
        <w:rPr>
          <w:b/>
        </w:rPr>
        <w:t xml:space="preserve">Las redes </w:t>
      </w:r>
      <w:proofErr w:type="spellStart"/>
      <w:r w:rsidRPr="002965F1">
        <w:rPr>
          <w:b/>
        </w:rPr>
        <w:t>Tier</w:t>
      </w:r>
      <w:proofErr w:type="spellEnd"/>
      <w:r w:rsidRPr="002965F1">
        <w:rPr>
          <w:b/>
        </w:rPr>
        <w:t xml:space="preserve"> 3: </w:t>
      </w:r>
      <w:r w:rsidRPr="005C06F2">
        <w:t xml:space="preserve">Pertenecen a los ISP (Internet </w:t>
      </w:r>
      <w:proofErr w:type="spellStart"/>
      <w:r w:rsidRPr="005C06F2">
        <w:t>Service</w:t>
      </w:r>
      <w:proofErr w:type="spellEnd"/>
      <w:r w:rsidRPr="005C06F2">
        <w:t xml:space="preserve"> </w:t>
      </w:r>
      <w:proofErr w:type="spellStart"/>
      <w:r w:rsidRPr="005C06F2">
        <w:t>Provider</w:t>
      </w:r>
      <w:proofErr w:type="spellEnd"/>
      <w:r w:rsidRPr="005C06F2">
        <w:t xml:space="preserve">) o Proveedores de acceso a Internet. </w:t>
      </w:r>
      <w:bookmarkStart w:id="0" w:name="_GoBack"/>
      <w:bookmarkEnd w:id="0"/>
    </w:p>
    <w:p w14:paraId="3CEFF02C" w14:textId="77777777" w:rsidR="005C06F2" w:rsidRPr="005C06F2" w:rsidRDefault="005C06F2" w:rsidP="006508CC"/>
    <w:sectPr w:rsidR="005C06F2" w:rsidRPr="005C06F2">
      <w:footerReference w:type="default" r:id="rId20"/>
      <w:headerReference w:type="first" r:id="rId2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77632C" w14:textId="77777777" w:rsidR="006E4B1D" w:rsidRDefault="006E4B1D">
      <w:r>
        <w:separator/>
      </w:r>
    </w:p>
    <w:p w14:paraId="34245ABD" w14:textId="77777777" w:rsidR="006E4B1D" w:rsidRDefault="006E4B1D"/>
  </w:endnote>
  <w:endnote w:type="continuationSeparator" w:id="0">
    <w:p w14:paraId="0085DE1A" w14:textId="77777777" w:rsidR="006E4B1D" w:rsidRDefault="006E4B1D">
      <w:r>
        <w:continuationSeparator/>
      </w:r>
    </w:p>
    <w:p w14:paraId="2AA639AD" w14:textId="77777777" w:rsidR="006E4B1D" w:rsidRDefault="006E4B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6B0C17" w14:textId="77777777" w:rsidR="005A6A9B" w:rsidRDefault="00B052CE">
        <w:pPr>
          <w:pStyle w:val="Piedepgina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65F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77B316" w14:textId="77777777" w:rsidR="006E4B1D" w:rsidRDefault="006E4B1D">
      <w:r>
        <w:separator/>
      </w:r>
    </w:p>
    <w:p w14:paraId="4A1E2A95" w14:textId="77777777" w:rsidR="006E4B1D" w:rsidRDefault="006E4B1D"/>
  </w:footnote>
  <w:footnote w:type="continuationSeparator" w:id="0">
    <w:p w14:paraId="7E499864" w14:textId="77777777" w:rsidR="006E4B1D" w:rsidRDefault="006E4B1D">
      <w:r>
        <w:continuationSeparator/>
      </w:r>
    </w:p>
    <w:p w14:paraId="68681DAD" w14:textId="77777777" w:rsidR="006E4B1D" w:rsidRDefault="006E4B1D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D7166" w14:textId="511E802E" w:rsidR="002965F1" w:rsidRDefault="002965F1">
    <w:pPr>
      <w:pStyle w:val="Encabezado"/>
    </w:pPr>
    <w:r>
      <w:t>Alberto Rodríguez Santana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Listaconvietas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7753CC"/>
    <w:multiLevelType w:val="hybridMultilevel"/>
    <w:tmpl w:val="4006B882"/>
    <w:lvl w:ilvl="0" w:tplc="4C9A427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8693579"/>
    <w:multiLevelType w:val="hybridMultilevel"/>
    <w:tmpl w:val="56FA4034"/>
    <w:lvl w:ilvl="0" w:tplc="4C9A427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EF09F0"/>
    <w:multiLevelType w:val="hybridMultilevel"/>
    <w:tmpl w:val="F704F40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AB4355"/>
    <w:multiLevelType w:val="hybridMultilevel"/>
    <w:tmpl w:val="0B203272"/>
    <w:lvl w:ilvl="0" w:tplc="CE0E85FE">
      <w:start w:val="1"/>
      <w:numFmt w:val="decimal"/>
      <w:pStyle w:val="Listaconnmeros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80A"/>
    <w:rsid w:val="00035DEC"/>
    <w:rsid w:val="000A1E95"/>
    <w:rsid w:val="00106A32"/>
    <w:rsid w:val="002965F1"/>
    <w:rsid w:val="002D080A"/>
    <w:rsid w:val="003E0F3F"/>
    <w:rsid w:val="003E306E"/>
    <w:rsid w:val="004374DA"/>
    <w:rsid w:val="005A6A9B"/>
    <w:rsid w:val="005C06F2"/>
    <w:rsid w:val="006508CC"/>
    <w:rsid w:val="006E4B1D"/>
    <w:rsid w:val="00951F5A"/>
    <w:rsid w:val="00A026A2"/>
    <w:rsid w:val="00B052CE"/>
    <w:rsid w:val="00B23836"/>
    <w:rsid w:val="00CC7473"/>
    <w:rsid w:val="00DB2D5D"/>
    <w:rsid w:val="00FC0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66B9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A1E95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uiPriority w:val="9"/>
    <w:qFormat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aconnmeros">
    <w:name w:val="List Number"/>
    <w:basedOn w:val="Normal"/>
    <w:uiPriority w:val="9"/>
    <w:qFormat/>
    <w:pPr>
      <w:numPr>
        <w:numId w:val="4"/>
      </w:numPr>
    </w:p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Puesto">
    <w:name w:val="Title"/>
    <w:basedOn w:val="Normal"/>
    <w:link w:val="PuestoC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PuestoCar">
    <w:name w:val="Puesto Car"/>
    <w:basedOn w:val="Fuentedeprrafopredeter"/>
    <w:link w:val="Puesto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tuloCar">
    <w:name w:val="Subtítulo Car"/>
    <w:basedOn w:val="Fuentedeprrafopredeter"/>
    <w:link w:val="Subttulo"/>
    <w:uiPriority w:val="11"/>
    <w:semiHidden/>
    <w:rPr>
      <w:rFonts w:eastAsiaTheme="minorEastAsia"/>
      <w:caps/>
      <w:sz w:val="4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Ttulodellibro">
    <w:name w:val="Book Title"/>
    <w:basedOn w:val="Fuentedeprrafopredeter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unhideWhenUsed/>
    <w:qFormat/>
    <w:rPr>
      <w:b/>
      <w:iCs/>
      <w:color w:val="262626" w:themeColor="text1" w:themeTint="D9"/>
    </w:rPr>
  </w:style>
  <w:style w:type="character" w:styleId="nfasisintenso">
    <w:name w:val="Intense Emphasis"/>
    <w:basedOn w:val="Fuentedeprrafopredeter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Textoennegrita">
    <w:name w:val="Strong"/>
    <w:basedOn w:val="Fuentedeprrafopredeter"/>
    <w:uiPriority w:val="22"/>
    <w:semiHidden/>
    <w:unhideWhenUsed/>
    <w:qFormat/>
    <w:rPr>
      <w:b/>
      <w:bCs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sz w:val="36"/>
    </w:rPr>
  </w:style>
  <w:style w:type="paragraph" w:styleId="Citaintensa">
    <w:name w:val="Intense Quote"/>
    <w:basedOn w:val="Normal"/>
    <w:next w:val="Normal"/>
    <w:link w:val="CitaintensaC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CitaintensaCar">
    <w:name w:val="Cita intensa Car"/>
    <w:basedOn w:val="Fuentedeprrafopredeter"/>
    <w:link w:val="Citaintensa"/>
    <w:uiPriority w:val="30"/>
    <w:semiHidden/>
    <w:rPr>
      <w:b/>
      <w:i/>
      <w:iCs/>
      <w:sz w:val="36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character" w:styleId="Hipervnculo">
    <w:name w:val="Hyperlink"/>
    <w:basedOn w:val="Fuentedeprrafopredeter"/>
    <w:uiPriority w:val="99"/>
    <w:unhideWhenUsed/>
    <w:rPr>
      <w:color w:val="731C3F" w:themeColor="hyperlink"/>
      <w:u w:val="single"/>
    </w:rPr>
  </w:style>
  <w:style w:type="paragraph" w:styleId="Prrafodelista">
    <w:name w:val="List Paragraph"/>
    <w:basedOn w:val="Normal"/>
    <w:uiPriority w:val="34"/>
    <w:unhideWhenUsed/>
    <w:qFormat/>
    <w:rsid w:val="00035D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1.xml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glossaryDocument" Target="glossary/document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lbertorodriguez/Library/Containers/com.microsoft.Word/Data/Library/Caches/3082/TM10002086/Tomar%20nota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06CDF"/>
    <w:multiLevelType w:val="hybridMultilevel"/>
    <w:tmpl w:val="9E244A1C"/>
    <w:lvl w:ilvl="0" w:tplc="A78AD9E8">
      <w:start w:val="1"/>
      <w:numFmt w:val="bullet"/>
      <w:pStyle w:val="Listaconvietas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3F3"/>
    <w:rsid w:val="00A2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7E429E10428A84780C2191018C55A5F">
    <w:name w:val="E7E429E10428A84780C2191018C55A5F"/>
  </w:style>
  <w:style w:type="paragraph" w:styleId="Listaconvietas">
    <w:name w:val="List Bullet"/>
    <w:basedOn w:val="Normal"/>
    <w:uiPriority w:val="9"/>
    <w:qFormat/>
    <w:pPr>
      <w:numPr>
        <w:numId w:val="1"/>
      </w:numPr>
      <w:spacing w:after="120" w:line="259" w:lineRule="auto"/>
    </w:pPr>
    <w:rPr>
      <w:rFonts w:eastAsiaTheme="minorHAnsi"/>
      <w:color w:val="595959" w:themeColor="text1" w:themeTint="A6"/>
      <w:sz w:val="30"/>
      <w:szCs w:val="30"/>
      <w:lang w:val="es-ES" w:eastAsia="ja-JP"/>
    </w:rPr>
  </w:style>
  <w:style w:type="paragraph" w:customStyle="1" w:styleId="77883CAD7AA88A41826A396026C4748D">
    <w:name w:val="77883CAD7AA88A41826A396026C474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Tomar notas.dotx</Template>
  <TotalTime>75</TotalTime>
  <Pages>8</Pages>
  <Words>988</Words>
  <Characters>5434</Characters>
  <Application>Microsoft Macintosh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rodrisanta94@hotmail.com</dc:creator>
  <cp:keywords/>
  <dc:description/>
  <cp:lastModifiedBy>rodrisanta94@hotmail.com</cp:lastModifiedBy>
  <cp:revision>2</cp:revision>
  <dcterms:created xsi:type="dcterms:W3CDTF">2018-01-13T12:32:00Z</dcterms:created>
  <dcterms:modified xsi:type="dcterms:W3CDTF">2018-01-13T13:54:00Z</dcterms:modified>
</cp:coreProperties>
</file>